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7EEE6" w14:textId="77777777" w:rsidR="00654E8F" w:rsidRPr="001549D3" w:rsidRDefault="00654E8F" w:rsidP="0001436A">
      <w:pPr>
        <w:pStyle w:val="SupplementaryMaterial"/>
        <w:rPr>
          <w:b w:val="0"/>
        </w:rPr>
      </w:pPr>
      <w:r w:rsidRPr="001549D3">
        <w:t>Supplementary Material</w:t>
      </w:r>
    </w:p>
    <w:p w14:paraId="74286B7B" w14:textId="6D60EFC6" w:rsidR="00DF6863" w:rsidRDefault="00DF6863" w:rsidP="002B4A57">
      <w:pPr>
        <w:keepNext/>
        <w:rPr>
          <w:rFonts w:cs="Times New Roman"/>
          <w:szCs w:val="24"/>
        </w:rPr>
      </w:pPr>
      <w:r w:rsidRPr="00DF6863">
        <w:rPr>
          <w:rFonts w:cs="Times New Roman"/>
          <w:b/>
          <w:szCs w:val="24"/>
        </w:rPr>
        <w:t>Table S1.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DF6863">
        <w:rPr>
          <w:rFonts w:cs="Times New Roman"/>
          <w:szCs w:val="24"/>
        </w:rPr>
        <w:t>Table of coefficients for linear mixed models comparing Yellowhammer singing activity at localities in agricultural landscape and near highways.</w:t>
      </w:r>
    </w:p>
    <w:tbl>
      <w:tblPr>
        <w:tblW w:w="1238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67"/>
        <w:gridCol w:w="1225"/>
        <w:gridCol w:w="1219"/>
        <w:gridCol w:w="937"/>
        <w:gridCol w:w="1096"/>
        <w:gridCol w:w="1219"/>
        <w:gridCol w:w="937"/>
        <w:gridCol w:w="1225"/>
        <w:gridCol w:w="1219"/>
        <w:gridCol w:w="937"/>
      </w:tblGrid>
      <w:tr w:rsidR="00DF6863" w:rsidRPr="00DC5963" w14:paraId="7BD27421" w14:textId="77777777" w:rsidTr="00DC5963">
        <w:trPr>
          <w:trHeight w:val="400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3B8E4C" w14:textId="77777777" w:rsidR="00DF6863" w:rsidRPr="00DC5963" w:rsidRDefault="00DF68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</w:p>
        </w:tc>
        <w:tc>
          <w:tcPr>
            <w:tcW w:w="10014" w:type="dxa"/>
            <w:gridSpan w:val="9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CEC118" w14:textId="77777777" w:rsidR="00DF6863" w:rsidRPr="00DC5963" w:rsidRDefault="00DF6863" w:rsidP="00B6523C">
            <w:pPr>
              <w:widowControl w:val="0"/>
              <w:spacing w:after="0" w:line="276" w:lineRule="auto"/>
              <w:jc w:val="center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Response</w:t>
            </w:r>
          </w:p>
        </w:tc>
      </w:tr>
      <w:tr w:rsidR="00DC5963" w:rsidRPr="00DC5963" w14:paraId="69A784AD" w14:textId="77777777" w:rsidTr="00DC5963">
        <w:trPr>
          <w:trHeight w:val="315"/>
        </w:trPr>
        <w:tc>
          <w:tcPr>
            <w:tcW w:w="2367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E21F4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Term</w:t>
            </w:r>
          </w:p>
        </w:tc>
        <w:tc>
          <w:tcPr>
            <w:tcW w:w="3381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29732B" w14:textId="72D79D06" w:rsidR="00DC5963" w:rsidRPr="00DC5963" w:rsidRDefault="00DC5963" w:rsidP="00B6523C">
            <w:pPr>
              <w:widowControl w:val="0"/>
              <w:spacing w:after="0" w:line="276" w:lineRule="auto"/>
              <w:jc w:val="center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Song duration</w:t>
            </w:r>
          </w:p>
        </w:tc>
        <w:tc>
          <w:tcPr>
            <w:tcW w:w="3252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34172F" w14:textId="28DA00A0" w:rsidR="00DC5963" w:rsidRPr="00DC5963" w:rsidRDefault="00DC5963" w:rsidP="00B6523C">
            <w:pPr>
              <w:widowControl w:val="0"/>
              <w:spacing w:after="0" w:line="276" w:lineRule="auto"/>
              <w:jc w:val="center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Strophe length</w:t>
            </w:r>
          </w:p>
        </w:tc>
        <w:tc>
          <w:tcPr>
            <w:tcW w:w="3381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B638A3" w14:textId="0F834F5F" w:rsidR="00DC5963" w:rsidRPr="00DC5963" w:rsidRDefault="008C0C00" w:rsidP="00B6523C">
            <w:pPr>
              <w:widowControl w:val="0"/>
              <w:spacing w:after="0" w:line="276" w:lineRule="auto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Onset of singing</w:t>
            </w:r>
          </w:p>
        </w:tc>
      </w:tr>
      <w:tr w:rsidR="00DC5963" w:rsidRPr="00DC5963" w14:paraId="530B0AED" w14:textId="77777777" w:rsidTr="00DC5963">
        <w:trPr>
          <w:trHeight w:val="315"/>
        </w:trPr>
        <w:tc>
          <w:tcPr>
            <w:tcW w:w="2367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9DB48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7E36D1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09CBB7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D8F283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t-value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DC6CEC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4B71B4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5C34F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t-value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035F6F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70FDBE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C32263" w14:textId="77777777" w:rsidR="00DC5963" w:rsidRPr="00DC5963" w:rsidRDefault="00DC5963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DC5963">
              <w:rPr>
                <w:i/>
                <w:sz w:val="22"/>
              </w:rPr>
              <w:t>t-value</w:t>
            </w:r>
          </w:p>
        </w:tc>
      </w:tr>
      <w:tr w:rsidR="00387F74" w:rsidRPr="00DC5963" w14:paraId="3B86F164" w14:textId="77777777" w:rsidTr="009A66E1">
        <w:trPr>
          <w:trHeight w:val="581"/>
        </w:trPr>
        <w:tc>
          <w:tcPr>
            <w:tcW w:w="12381" w:type="dxa"/>
            <w:gridSpan w:val="10"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25A4BA2C" w14:textId="14F77CC0" w:rsidR="00387F74" w:rsidRPr="00DC5963" w:rsidRDefault="00387F74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>
              <w:rPr>
                <w:i/>
                <w:sz w:val="22"/>
              </w:rPr>
              <w:t>Fixed effect terms:</w:t>
            </w:r>
          </w:p>
        </w:tc>
      </w:tr>
      <w:tr w:rsidR="00841A25" w:rsidRPr="00DC5963" w14:paraId="292E7356" w14:textId="77777777" w:rsidTr="007D3CA3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AF1391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(Intercept)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8E89F9" w14:textId="088B405B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180.109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500FAB" w14:textId="231F7402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28.927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75D07D" w14:textId="38540BD6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6.226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CC1C30" w14:textId="73DCF27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1.392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622093" w14:textId="7E4DC21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0.121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8877A6" w14:textId="081C2C6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11.515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1A1516" w14:textId="6F39CEF5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-10.578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A7AF61" w14:textId="17C5771B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14.61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FFF387" w14:textId="0D770215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-0.724</w:t>
            </w:r>
          </w:p>
        </w:tc>
      </w:tr>
      <w:tr w:rsidR="00841A25" w:rsidRPr="00DC5963" w14:paraId="478B2702" w14:textId="77777777" w:rsidTr="007C2690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0B764B" w14:textId="4143B5F2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r w:rsidRPr="00DC5963">
              <w:rPr>
                <w:sz w:val="22"/>
              </w:rPr>
              <w:t>day</w:t>
            </w:r>
            <w:r>
              <w:rPr>
                <w:sz w:val="22"/>
              </w:rPr>
              <w:t>Su</w:t>
            </w:r>
            <w:r w:rsidRPr="00DC5963">
              <w:rPr>
                <w:sz w:val="22"/>
              </w:rPr>
              <w:t>nday</w:t>
            </w:r>
            <w:proofErr w:type="spell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0C60319" w14:textId="10E37EC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23.993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71A6A1" w14:textId="60353B6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14.089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125272" w14:textId="61540353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1.703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F19EBB" w14:textId="6485C1C8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633211" w14:textId="7A67FEB4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84909C" w14:textId="02A3328F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930CB3" w14:textId="0C985218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5AF05D" w14:textId="4A920E2D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C4089C" w14:textId="6036BBA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</w:tr>
      <w:tr w:rsidR="00841A25" w:rsidRPr="00DC5963" w14:paraId="1F13B8BE" w14:textId="77777777" w:rsidTr="007C2690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644581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r w:rsidRPr="00DC5963">
              <w:rPr>
                <w:sz w:val="22"/>
              </w:rPr>
              <w:t>locHW</w:t>
            </w:r>
            <w:proofErr w:type="spell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1CB2E2B" w14:textId="65F21914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-129.121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B70C53" w14:textId="38D8506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38.962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B60AAC9" w14:textId="06377EFF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-3.314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84CAAA" w14:textId="4A5181E2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-0.505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FE074" w14:textId="33F08DD3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0.169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32B65A" w14:textId="2E7D9F83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-2.997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FC9948" w14:textId="28489B10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4.79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914FD9" w14:textId="04716A2A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20.808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B118DD" w14:textId="0E028D53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0.23</w:t>
            </w:r>
          </w:p>
        </w:tc>
      </w:tr>
      <w:tr w:rsidR="00841A25" w:rsidRPr="00DC5963" w14:paraId="739A1860" w14:textId="77777777" w:rsidTr="00BB7A9C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A31E6C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pressure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6D3076D" w14:textId="759E9990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43.786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D0B38A" w14:textId="2E071704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15.417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84B841" w14:textId="5B8C912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2.84</w:t>
            </w:r>
            <w:r>
              <w:rPr>
                <w:sz w:val="22"/>
              </w:rPr>
              <w:t>0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9D9104" w14:textId="1211CECF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D14CF2" w14:textId="5037945E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81E1EA" w14:textId="7F43CAB0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A8DA52" w14:textId="22BA26E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-0.1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CC75C5" w14:textId="5A7258FB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2.186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CEFBAD" w14:textId="6FCC8DD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-0.046</w:t>
            </w:r>
          </w:p>
        </w:tc>
      </w:tr>
      <w:tr w:rsidR="00841A25" w:rsidRPr="00DC5963" w14:paraId="3A357685" w14:textId="77777777" w:rsidTr="00E23BC9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616BA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wind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C2E783" w14:textId="0A6D153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35.813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3875DE" w14:textId="734705E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14.633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0E8110" w14:textId="43EACF68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2.447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7A4498" w14:textId="66C3BB65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A61F6A" w14:textId="7DF8FC76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0FCEB7" w14:textId="53FA34D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4500C5" w14:textId="48C6926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5.44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3B6853" w14:textId="04EC0E6F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2.539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1DFB11" w14:textId="6EF2599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2.142</w:t>
            </w:r>
          </w:p>
        </w:tc>
      </w:tr>
      <w:tr w:rsidR="00841A25" w:rsidRPr="00DC5963" w14:paraId="5462D31E" w14:textId="77777777" w:rsidTr="00DF7E10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0A0C3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cloudiness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F42785" w14:textId="407C2F58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21.55</w:t>
            </w:r>
            <w:r>
              <w:rPr>
                <w:sz w:val="22"/>
              </w:rPr>
              <w:t>0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9CC228" w14:textId="773121E6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13.46</w:t>
            </w:r>
            <w:r>
              <w:rPr>
                <w:sz w:val="22"/>
              </w:rPr>
              <w:t>0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D12BC9" w14:textId="375F88B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1.601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897AC9" w14:textId="40CA5DF2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3856C5" w14:textId="2E82E315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65B707" w14:textId="6E4E721F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7E60F4" w14:textId="6405AEEE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5.858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A3007" w14:textId="4914D37A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2.242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F17003" w14:textId="3F01C23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2.612</w:t>
            </w:r>
          </w:p>
        </w:tc>
      </w:tr>
      <w:tr w:rsidR="00841A25" w:rsidRPr="00DC5963" w14:paraId="4E7D9327" w14:textId="77777777" w:rsidTr="00DC5963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4A104B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temp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600AC1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894B2E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15FEF9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E37970" w14:textId="69F219E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0.179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B69581" w14:textId="07D8DEF5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0.119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924B35" w14:textId="25EE1248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1.506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A93262" w14:textId="146D829B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FEAA27" w14:textId="483826B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D257C3" w14:textId="2D32DD8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</w:tr>
      <w:tr w:rsidR="00841A25" w:rsidRPr="00DC5963" w14:paraId="3B8E76BC" w14:textId="77777777" w:rsidTr="00DC5963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832BAA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proofErr w:type="gramStart"/>
            <w:r w:rsidRPr="00DC5963">
              <w:rPr>
                <w:sz w:val="22"/>
              </w:rPr>
              <w:t>locHW:pressure</w:t>
            </w:r>
            <w:proofErr w:type="spellEnd"/>
            <w:proofErr w:type="gram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2EF332" w14:textId="14C67BA6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-33.527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34A838" w14:textId="2BBE4802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19.804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264B20" w14:textId="6B0565E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191D68">
              <w:rPr>
                <w:sz w:val="22"/>
              </w:rPr>
              <w:t>-1.693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1D0235" w14:textId="3164998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AA790" w14:textId="7B62910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2AFFF9" w14:textId="0F61BFB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74B07C" w14:textId="34870F34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10.216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A371B1" w14:textId="3C5F066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3.049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4D7BAD" w14:textId="2486307B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3.351</w:t>
            </w:r>
          </w:p>
        </w:tc>
      </w:tr>
      <w:tr w:rsidR="00841A25" w:rsidRPr="00DC5963" w14:paraId="532AAE7D" w14:textId="77777777" w:rsidTr="00DC5963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6DF0CC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proofErr w:type="gramStart"/>
            <w:r w:rsidRPr="00DC5963">
              <w:rPr>
                <w:sz w:val="22"/>
              </w:rPr>
              <w:t>locHW:temp</w:t>
            </w:r>
            <w:proofErr w:type="spellEnd"/>
            <w:proofErr w:type="gram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BBAE89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236AE1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C7FA8C" w14:textId="77777777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E3D1A2" w14:textId="1D09E255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-0.329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E0898" w14:textId="1F3C881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0.164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CC99C4" w14:textId="703E5A9C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6C317D">
              <w:rPr>
                <w:sz w:val="22"/>
              </w:rPr>
              <w:t>-2.014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F0D83B" w14:textId="75ECB8B6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42408" w14:textId="157702F9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6FD28" w14:textId="11B9D0D1" w:rsidR="00841A25" w:rsidRPr="00DC5963" w:rsidRDefault="00841A25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DC5963">
              <w:rPr>
                <w:sz w:val="22"/>
              </w:rPr>
              <w:t>-</w:t>
            </w:r>
          </w:p>
        </w:tc>
      </w:tr>
      <w:tr w:rsidR="00387F74" w:rsidRPr="00DC5963" w14:paraId="292BD253" w14:textId="77777777" w:rsidTr="006004E0">
        <w:trPr>
          <w:trHeight w:val="730"/>
        </w:trPr>
        <w:tc>
          <w:tcPr>
            <w:tcW w:w="12381" w:type="dxa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3EFAE4" w14:textId="3BEFC332" w:rsidR="00387F74" w:rsidRPr="00DC5963" w:rsidRDefault="00387F74" w:rsidP="00841A25">
            <w:pPr>
              <w:widowControl w:val="0"/>
              <w:spacing w:after="0" w:line="276" w:lineRule="auto"/>
              <w:rPr>
                <w:sz w:val="22"/>
              </w:rPr>
            </w:pPr>
            <w:r w:rsidRPr="00CE1FB4">
              <w:rPr>
                <w:i/>
                <w:sz w:val="22"/>
              </w:rPr>
              <w:lastRenderedPageBreak/>
              <w:t>Random effect terms:</w:t>
            </w:r>
          </w:p>
        </w:tc>
      </w:tr>
      <w:tr w:rsidR="00CE1FB4" w:rsidRPr="00DC5963" w14:paraId="5BB9263A" w14:textId="77777777" w:rsidTr="00DC5963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3CE665" w14:textId="42449A98" w:rsidR="00CE1FB4" w:rsidRPr="00CE1FB4" w:rsidRDefault="00CE1FB4" w:rsidP="00841A25">
            <w:pPr>
              <w:widowControl w:val="0"/>
              <w:spacing w:after="0" w:line="276" w:lineRule="auto"/>
              <w:rPr>
                <w:i/>
                <w:sz w:val="22"/>
                <w:vertAlign w:val="subscript"/>
              </w:rPr>
            </w:pPr>
            <w:proofErr w:type="spellStart"/>
            <w:r>
              <w:rPr>
                <w:rFonts w:ascii="Calibri" w:hAnsi="Calibri" w:cs="Calibri"/>
                <w:i/>
                <w:sz w:val="22"/>
              </w:rPr>
              <w:t>σ</w:t>
            </w:r>
            <w:r>
              <w:rPr>
                <w:i/>
                <w:sz w:val="22"/>
                <w:vertAlign w:val="subscript"/>
              </w:rPr>
              <w:t>locality_id</w:t>
            </w:r>
            <w:proofErr w:type="spell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5F6584" w14:textId="115F3941" w:rsidR="00CE1FB4" w:rsidRPr="00DC5963" w:rsidRDefault="00CE1FB4" w:rsidP="00841A25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C654F8" w14:textId="0D242C29" w:rsidR="00CE1FB4" w:rsidRPr="00DC5963" w:rsidRDefault="00CE1FB4" w:rsidP="00841A25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B663AB" w14:textId="3FBEE78D" w:rsidR="00CE1FB4" w:rsidRPr="00DC5963" w:rsidRDefault="00CE1FB4" w:rsidP="00841A25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1A6C17" w14:textId="7179E1A2" w:rsidR="00CE1FB4" w:rsidRPr="006C317D" w:rsidRDefault="00CE1FB4" w:rsidP="00841A25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B18771" w14:textId="6BD1ED93" w:rsidR="00CE1FB4" w:rsidRPr="006C317D" w:rsidRDefault="00CE1FB4" w:rsidP="00841A25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A5F922" w14:textId="6F9405A1" w:rsidR="00CE1FB4" w:rsidRPr="006C317D" w:rsidRDefault="00CE1FB4" w:rsidP="00841A25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53433A" w14:textId="11AD6B72" w:rsidR="00CE1FB4" w:rsidRPr="00DC5963" w:rsidRDefault="00CE1FB4" w:rsidP="00841A25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36.643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6D28D" w14:textId="44FFB441" w:rsidR="00CE1FB4" w:rsidRPr="00DC5963" w:rsidRDefault="00CE1FB4" w:rsidP="00841A25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0833D4" w14:textId="20B2F22A" w:rsidR="00CE1FB4" w:rsidRPr="00DC5963" w:rsidRDefault="00CE1FB4" w:rsidP="00841A25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CE1FB4" w:rsidRPr="00DC5963" w14:paraId="211632DB" w14:textId="77777777" w:rsidTr="00DC5963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6808F4" w14:textId="013B90D6" w:rsidR="00CE1FB4" w:rsidRDefault="00CE1FB4" w:rsidP="00CE1FB4">
            <w:pPr>
              <w:widowControl w:val="0"/>
              <w:spacing w:after="0" w:line="276" w:lineRule="auto"/>
              <w:rPr>
                <w:rFonts w:ascii="Calibri" w:hAnsi="Calibri" w:cs="Calibri"/>
                <w:i/>
                <w:sz w:val="22"/>
              </w:rPr>
            </w:pPr>
            <w:proofErr w:type="spellStart"/>
            <w:r>
              <w:rPr>
                <w:rFonts w:ascii="Calibri" w:hAnsi="Calibri" w:cs="Calibri"/>
                <w:i/>
                <w:sz w:val="22"/>
              </w:rPr>
              <w:t>σ</w:t>
            </w:r>
            <w:r>
              <w:rPr>
                <w:i/>
                <w:sz w:val="22"/>
                <w:vertAlign w:val="subscript"/>
              </w:rPr>
              <w:t>individual_id</w:t>
            </w:r>
            <w:proofErr w:type="spell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2C4D4F" w14:textId="65300422" w:rsidR="00CE1FB4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140.0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9EB347" w14:textId="7E1B7480" w:rsidR="00CE1FB4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509411" w14:textId="7E514A3B" w:rsidR="00CE1FB4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4D31E3" w14:textId="2FE909C1" w:rsidR="00CE1FB4" w:rsidRPr="006C317D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0.525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7F7F8B" w14:textId="7D862617" w:rsidR="00CE1FB4" w:rsidRPr="006C317D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CEC89" w14:textId="5224BC9F" w:rsidR="00CE1FB4" w:rsidRPr="006C317D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B12F8" w14:textId="3ED2C36C" w:rsidR="00CE1FB4" w:rsidRPr="00DC5963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16.879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B38DB6" w14:textId="71E64C5A" w:rsidR="00CE1FB4" w:rsidRPr="00DC5963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503BE3" w14:textId="2B0C0857" w:rsidR="00CE1FB4" w:rsidRPr="00DC5963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CE1FB4" w:rsidRPr="00DC5963" w14:paraId="1EED0BE4" w14:textId="77777777" w:rsidTr="00DC5963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FEAA49" w14:textId="360DF3DE" w:rsidR="00CE1FB4" w:rsidRDefault="00CE1FB4" w:rsidP="00CE1FB4">
            <w:pPr>
              <w:widowControl w:val="0"/>
              <w:spacing w:after="0" w:line="276" w:lineRule="auto"/>
              <w:rPr>
                <w:rFonts w:ascii="Calibri" w:hAnsi="Calibri" w:cs="Calibri"/>
                <w:i/>
                <w:sz w:val="22"/>
              </w:rPr>
            </w:pPr>
            <w:proofErr w:type="spellStart"/>
            <w:r>
              <w:rPr>
                <w:rFonts w:ascii="Calibri" w:hAnsi="Calibri" w:cs="Calibri"/>
                <w:i/>
                <w:sz w:val="22"/>
              </w:rPr>
              <w:t>σ</w:t>
            </w:r>
            <w:r>
              <w:rPr>
                <w:i/>
                <w:sz w:val="22"/>
                <w:vertAlign w:val="subscript"/>
              </w:rPr>
              <w:t>residual</w:t>
            </w:r>
            <w:proofErr w:type="spell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D7A9F5" w14:textId="59AC5545" w:rsidR="00CE1FB4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65.4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9FE429" w14:textId="435026BC" w:rsidR="00CE1FB4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00CFA9" w14:textId="74EADEFF" w:rsidR="00CE1FB4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2B6D46" w14:textId="0063537A" w:rsidR="00CE1FB4" w:rsidRPr="006C317D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0.498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0BD90B" w14:textId="4ACB3A7D" w:rsidR="00CE1FB4" w:rsidRPr="006C317D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9240D5" w14:textId="718FA2AD" w:rsidR="00CE1FB4" w:rsidRPr="006C317D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CDE9F3" w14:textId="65A123C6" w:rsidR="00CE1FB4" w:rsidRPr="00DC5963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8.515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4B617" w14:textId="07A8BDF6" w:rsidR="00CE1FB4" w:rsidRPr="00DC5963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1A6DA4" w14:textId="6F8C3D5D" w:rsidR="00CE1FB4" w:rsidRPr="00DC5963" w:rsidRDefault="00CE1FB4" w:rsidP="00CE1FB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3ADB5FF6" w14:textId="77777777" w:rsidR="00DF6863" w:rsidRPr="002B4A57" w:rsidRDefault="00DF6863" w:rsidP="002B4A57">
      <w:pPr>
        <w:keepNext/>
        <w:rPr>
          <w:rFonts w:cs="Times New Roman"/>
          <w:b/>
          <w:szCs w:val="24"/>
        </w:rPr>
      </w:pPr>
    </w:p>
    <w:p w14:paraId="6BC2F3BB" w14:textId="77777777" w:rsidR="00DF6863" w:rsidRPr="00DF6863" w:rsidRDefault="00DF6863" w:rsidP="00DF6863">
      <w:pPr>
        <w:keepNext/>
        <w:rPr>
          <w:rFonts w:cs="Times New Roman"/>
          <w:b/>
          <w:szCs w:val="24"/>
        </w:rPr>
      </w:pPr>
      <w:r w:rsidRPr="00DF6863">
        <w:rPr>
          <w:rFonts w:cs="Times New Roman"/>
          <w:b/>
          <w:szCs w:val="24"/>
        </w:rPr>
        <w:t xml:space="preserve">Table S2. </w:t>
      </w:r>
      <w:r w:rsidRPr="00DF6863">
        <w:rPr>
          <w:rFonts w:cs="Times New Roman"/>
          <w:szCs w:val="24"/>
        </w:rPr>
        <w:t>Table of coefficients for linear mixed models investigating effect of distance to nearest road on Yellowhammer singing activity.</w:t>
      </w:r>
    </w:p>
    <w:tbl>
      <w:tblPr>
        <w:tblW w:w="1238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67"/>
        <w:gridCol w:w="1225"/>
        <w:gridCol w:w="1219"/>
        <w:gridCol w:w="937"/>
        <w:gridCol w:w="1096"/>
        <w:gridCol w:w="1219"/>
        <w:gridCol w:w="937"/>
        <w:gridCol w:w="1225"/>
        <w:gridCol w:w="1219"/>
        <w:gridCol w:w="937"/>
      </w:tblGrid>
      <w:tr w:rsidR="00841A25" w:rsidRPr="00E6793D" w14:paraId="08EA00BD" w14:textId="77777777" w:rsidTr="00CE1FB4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BA0A9A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10014" w:type="dxa"/>
            <w:gridSpan w:val="9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bottom"/>
          </w:tcPr>
          <w:p w14:paraId="172D9E6D" w14:textId="7D23D4F8" w:rsidR="00841A25" w:rsidRPr="00841A25" w:rsidRDefault="00841A25" w:rsidP="00841A25">
            <w:pPr>
              <w:widowControl w:val="0"/>
              <w:spacing w:after="0" w:line="276" w:lineRule="auto"/>
              <w:jc w:val="center"/>
              <w:rPr>
                <w:i/>
                <w:sz w:val="22"/>
              </w:rPr>
            </w:pPr>
            <w:r w:rsidRPr="00841A25">
              <w:rPr>
                <w:i/>
                <w:sz w:val="22"/>
              </w:rPr>
              <w:t>Response</w:t>
            </w:r>
          </w:p>
        </w:tc>
      </w:tr>
      <w:tr w:rsidR="008C0C00" w:rsidRPr="00E6793D" w14:paraId="7F46C8D0" w14:textId="77777777" w:rsidTr="00CE1FB4">
        <w:trPr>
          <w:trHeight w:val="315"/>
        </w:trPr>
        <w:tc>
          <w:tcPr>
            <w:tcW w:w="2367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2B076A" w14:textId="77777777" w:rsidR="008C0C00" w:rsidRPr="00841A25" w:rsidRDefault="008C0C00" w:rsidP="008C0C00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841A25">
              <w:rPr>
                <w:i/>
                <w:sz w:val="22"/>
              </w:rPr>
              <w:t>Term</w:t>
            </w:r>
          </w:p>
        </w:tc>
        <w:tc>
          <w:tcPr>
            <w:tcW w:w="3381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81C30" w14:textId="6CC6896E" w:rsidR="008C0C00" w:rsidRPr="00841A25" w:rsidRDefault="008C0C00" w:rsidP="008C0C00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 w:rsidRPr="00DC5963">
              <w:rPr>
                <w:i/>
                <w:sz w:val="22"/>
              </w:rPr>
              <w:t>Song duration</w:t>
            </w:r>
          </w:p>
        </w:tc>
        <w:tc>
          <w:tcPr>
            <w:tcW w:w="3252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EE3D80" w14:textId="02D98C64" w:rsidR="008C0C00" w:rsidRPr="00841A25" w:rsidRDefault="008C0C00" w:rsidP="008C0C00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 w:rsidRPr="00DC5963">
              <w:rPr>
                <w:i/>
                <w:sz w:val="22"/>
              </w:rPr>
              <w:t>Strophe length</w:t>
            </w:r>
          </w:p>
        </w:tc>
        <w:tc>
          <w:tcPr>
            <w:tcW w:w="3381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7AB38B" w14:textId="5E2B4654" w:rsidR="008C0C00" w:rsidRPr="00841A25" w:rsidRDefault="008C0C00" w:rsidP="008C0C00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>
              <w:rPr>
                <w:i/>
                <w:sz w:val="22"/>
              </w:rPr>
              <w:t>Onset of singing</w:t>
            </w:r>
          </w:p>
        </w:tc>
      </w:tr>
      <w:tr w:rsidR="00841A25" w:rsidRPr="00E6793D" w14:paraId="76B1B92B" w14:textId="77777777" w:rsidTr="00CE1FB4">
        <w:trPr>
          <w:trHeight w:val="315"/>
        </w:trPr>
        <w:tc>
          <w:tcPr>
            <w:tcW w:w="2367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2D45D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E9D6EA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E6B4C2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B16A18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t-value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3FD89C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65B3DB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B1DAF0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t-value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D52099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5069D2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F867C5" w14:textId="77777777" w:rsidR="00841A25" w:rsidRPr="00841A25" w:rsidRDefault="00841A2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i/>
                <w:sz w:val="22"/>
              </w:rPr>
              <w:t>t-value</w:t>
            </w:r>
          </w:p>
        </w:tc>
      </w:tr>
      <w:tr w:rsidR="00387F74" w:rsidRPr="00DC5963" w14:paraId="49721BBE" w14:textId="77777777" w:rsidTr="00DB0F10">
        <w:trPr>
          <w:trHeight w:val="581"/>
        </w:trPr>
        <w:tc>
          <w:tcPr>
            <w:tcW w:w="12381" w:type="dxa"/>
            <w:gridSpan w:val="10"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CAC4F7D" w14:textId="09448C99" w:rsidR="00387F74" w:rsidRPr="00DC5963" w:rsidRDefault="00387F74" w:rsidP="008C2788">
            <w:pPr>
              <w:widowControl w:val="0"/>
              <w:spacing w:after="0" w:line="276" w:lineRule="auto"/>
              <w:rPr>
                <w:i/>
                <w:sz w:val="22"/>
              </w:rPr>
            </w:pPr>
            <w:r>
              <w:rPr>
                <w:i/>
                <w:sz w:val="22"/>
              </w:rPr>
              <w:t>Fixed effect terms:</w:t>
            </w:r>
          </w:p>
        </w:tc>
      </w:tr>
      <w:tr w:rsidR="005057FB" w:rsidRPr="00E6793D" w14:paraId="765167F2" w14:textId="77777777" w:rsidTr="00CE1FB4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19A733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(Intercept)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301DAE" w14:textId="46E3B35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103.244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EF60FF" w14:textId="28638D8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41.685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68E6BC" w14:textId="0E39897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2.477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F689ACE" w14:textId="486A0C0F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1.402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07A8E1" w14:textId="275D7DFB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0.115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6839F" w14:textId="48B6DA8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12.234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BBD68" w14:textId="06645E6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-11.819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2E3F70" w14:textId="79F30B6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16.56</w:t>
            </w:r>
            <w:r>
              <w:rPr>
                <w:sz w:val="22"/>
              </w:rPr>
              <w:t>0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445A85" w14:textId="6D51E47E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-0.714</w:t>
            </w:r>
          </w:p>
        </w:tc>
      </w:tr>
      <w:tr w:rsidR="005057FB" w:rsidRPr="00E6793D" w14:paraId="5D2DD3F3" w14:textId="77777777" w:rsidTr="00CE1FB4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0DA1A1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r w:rsidRPr="00841A25">
              <w:rPr>
                <w:sz w:val="22"/>
              </w:rPr>
              <w:t>dist_road</w:t>
            </w:r>
            <w:proofErr w:type="spell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FE7AED" w14:textId="4CF98BB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100.255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BE9CFB" w14:textId="1C7103DB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34.401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991C94" w14:textId="36ADBA6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2.914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EA39F9" w14:textId="19994C9F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BEE7FC" w14:textId="291D225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D6A948" w14:textId="5DBB2E6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A36FEA" w14:textId="7F72E21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095753" w14:textId="75589BB1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67D39B" w14:textId="6359C19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5057FB" w:rsidRPr="00E6793D" w14:paraId="2B7C3BCC" w14:textId="77777777" w:rsidTr="00CE1FB4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E1E591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r w:rsidRPr="00841A25">
              <w:rPr>
                <w:sz w:val="22"/>
              </w:rPr>
              <w:t>day</w:t>
            </w:r>
            <w:r>
              <w:rPr>
                <w:sz w:val="22"/>
              </w:rPr>
              <w:t>Su</w:t>
            </w:r>
            <w:r w:rsidRPr="00841A25">
              <w:rPr>
                <w:sz w:val="22"/>
              </w:rPr>
              <w:t>nday</w:t>
            </w:r>
            <w:proofErr w:type="spell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30D21A" w14:textId="77D6826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F914F9" w14:textId="7B5591A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A67304" w14:textId="1CC133E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974323" w14:textId="70EF4A1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F751A9" w14:textId="26F9D15C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047FDC" w14:textId="58E1861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A9EEFF" w14:textId="78B0A6C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0.816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425877" w14:textId="2BFA983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1.882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48D766" w14:textId="47ADC50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0.433</w:t>
            </w:r>
          </w:p>
        </w:tc>
      </w:tr>
      <w:tr w:rsidR="005057FB" w:rsidRPr="00E6793D" w14:paraId="2C47D89A" w14:textId="77777777" w:rsidTr="00CE1FB4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28E7AB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wind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4C7585" w14:textId="441D79D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46.759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54676" w14:textId="39D8F29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20.735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ACD9DC" w14:textId="52DF8CDB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2.255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2EA138" w14:textId="5EE13D9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EBA216" w14:textId="0205075A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B5D712" w14:textId="15F7C956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2F35DC" w14:textId="564D8B3C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8.381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20C2B" w14:textId="0A5F0C11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3.32</w:t>
            </w:r>
            <w:r>
              <w:rPr>
                <w:sz w:val="22"/>
              </w:rPr>
              <w:t>0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099FE5" w14:textId="667CC886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2.525</w:t>
            </w:r>
          </w:p>
        </w:tc>
      </w:tr>
      <w:tr w:rsidR="005057FB" w:rsidRPr="00E6793D" w14:paraId="252B6322" w14:textId="77777777" w:rsidTr="00CE1FB4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D5F90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pressure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580C6D" w14:textId="5480B44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E187C4" w14:textId="68913EB1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223FB2" w14:textId="271EF4E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F2732C" w14:textId="4777FBB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0.126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391AD9" w14:textId="61015A9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0.086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C7FC0F" w14:textId="0BFD90BA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1.456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5059FE" w14:textId="0BF3290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-7.793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992989" w14:textId="0A792904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2.805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DB3273" w14:textId="6527388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-2.779</w:t>
            </w:r>
          </w:p>
        </w:tc>
      </w:tr>
      <w:tr w:rsidR="005057FB" w:rsidRPr="00E6793D" w14:paraId="29F401E9" w14:textId="77777777" w:rsidTr="00CE1FB4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C2C6E3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temp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54B515" w14:textId="69A60B4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B3861A" w14:textId="220B4F9A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2C5204" w14:textId="26F99240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32143" w14:textId="569D6B90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0.237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2FCC50" w14:textId="703460C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0.121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BDE766" w14:textId="2471C0F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1.952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7B09FC" w14:textId="7C09431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-23.39</w:t>
            </w:r>
            <w:r>
              <w:rPr>
                <w:sz w:val="22"/>
              </w:rPr>
              <w:t>0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3AD31B" w14:textId="7B5EABD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11.84</w:t>
            </w:r>
            <w:r>
              <w:rPr>
                <w:sz w:val="22"/>
              </w:rPr>
              <w:t>0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C15C06" w14:textId="5A46D521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-1.976</w:t>
            </w:r>
          </w:p>
        </w:tc>
      </w:tr>
      <w:tr w:rsidR="005057FB" w:rsidRPr="00E6793D" w14:paraId="71EBAC46" w14:textId="77777777" w:rsidTr="00CE1FB4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FA162C" w14:textId="7777777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841A25">
              <w:rPr>
                <w:sz w:val="22"/>
              </w:rPr>
              <w:t>cloudiness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31573F" w14:textId="4F6C69C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ECEDBF" w14:textId="0D22F0E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697468" w14:textId="1080A031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A38037" w14:textId="6D14204E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7A8DEE" w14:textId="3828332B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A3B609" w14:textId="793FC292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5A3AD8" w14:textId="011D8D5F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7.524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90474F" w14:textId="65C52ADC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5.031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0C8F8A" w14:textId="580A205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1.495</w:t>
            </w:r>
          </w:p>
        </w:tc>
      </w:tr>
      <w:tr w:rsidR="005057FB" w:rsidRPr="00E6793D" w14:paraId="5A65129A" w14:textId="77777777" w:rsidTr="00CE1FB4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3CDF1B" w14:textId="1262EAC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proofErr w:type="gramStart"/>
            <w:r w:rsidRPr="00841A25">
              <w:rPr>
                <w:sz w:val="22"/>
              </w:rPr>
              <w:lastRenderedPageBreak/>
              <w:t>day</w:t>
            </w:r>
            <w:r>
              <w:rPr>
                <w:sz w:val="22"/>
              </w:rPr>
              <w:t>Su</w:t>
            </w:r>
            <w:r w:rsidRPr="00841A25">
              <w:rPr>
                <w:sz w:val="22"/>
              </w:rPr>
              <w:t>nday:wind</w:t>
            </w:r>
            <w:proofErr w:type="spellEnd"/>
            <w:proofErr w:type="gram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47FB62" w14:textId="318E3C36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399B8" w14:textId="38A8B73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D0DC0" w14:textId="3B8A6DE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F5336D" w14:textId="1E1865F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C2AAAD" w14:textId="290C38DA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1A6CA9" w14:textId="54EDDCA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021263" w14:textId="091BF2C1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8.945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8800EF" w14:textId="103C966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4.339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98A7AA" w14:textId="7F62C169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2.062</w:t>
            </w:r>
          </w:p>
        </w:tc>
      </w:tr>
      <w:tr w:rsidR="005057FB" w:rsidRPr="00E6793D" w14:paraId="2B1830FE" w14:textId="77777777" w:rsidTr="00CE1FB4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BACD0F" w14:textId="4031DD1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daySunday:temp</w:t>
            </w:r>
            <w:proofErr w:type="spellEnd"/>
            <w:proofErr w:type="gram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97FB5" w14:textId="48A759D0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512A0" w14:textId="572D560E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287618" w14:textId="014B3A9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4734D6" w14:textId="44371497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2BF7A" w14:textId="101DAC7D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38549A" w14:textId="5D6F03C3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29B5F" w14:textId="36D3626E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12.478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DF5610" w14:textId="6673F438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4.392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F599C0" w14:textId="096CF585" w:rsidR="005057FB" w:rsidRPr="00841A25" w:rsidRDefault="005057FB" w:rsidP="005057FB">
            <w:pPr>
              <w:widowControl w:val="0"/>
              <w:spacing w:after="0" w:line="276" w:lineRule="auto"/>
              <w:rPr>
                <w:sz w:val="22"/>
              </w:rPr>
            </w:pPr>
            <w:r w:rsidRPr="005057FB">
              <w:rPr>
                <w:sz w:val="22"/>
              </w:rPr>
              <w:t>2.841</w:t>
            </w:r>
          </w:p>
        </w:tc>
      </w:tr>
      <w:tr w:rsidR="00387F74" w:rsidRPr="00DC5963" w14:paraId="3E869453" w14:textId="77777777" w:rsidTr="00045660">
        <w:trPr>
          <w:trHeight w:val="730"/>
        </w:trPr>
        <w:tc>
          <w:tcPr>
            <w:tcW w:w="12381" w:type="dxa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2C2B51" w14:textId="5E765F76" w:rsidR="00387F74" w:rsidRPr="00DC5963" w:rsidRDefault="00387F74" w:rsidP="008C2788">
            <w:pPr>
              <w:widowControl w:val="0"/>
              <w:spacing w:after="0" w:line="276" w:lineRule="auto"/>
              <w:rPr>
                <w:sz w:val="22"/>
              </w:rPr>
            </w:pPr>
            <w:r w:rsidRPr="00CE1FB4">
              <w:rPr>
                <w:i/>
                <w:sz w:val="22"/>
              </w:rPr>
              <w:t>Random effect terms:</w:t>
            </w:r>
          </w:p>
        </w:tc>
      </w:tr>
      <w:tr w:rsidR="00CE1FB4" w:rsidRPr="00DC5963" w14:paraId="56947370" w14:textId="77777777" w:rsidTr="00CE1FB4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F4FC15" w14:textId="77777777" w:rsidR="00CE1FB4" w:rsidRPr="00CE1FB4" w:rsidRDefault="00CE1FB4" w:rsidP="008C2788">
            <w:pPr>
              <w:widowControl w:val="0"/>
              <w:spacing w:after="0" w:line="276" w:lineRule="auto"/>
              <w:rPr>
                <w:i/>
                <w:sz w:val="22"/>
                <w:vertAlign w:val="subscript"/>
              </w:rPr>
            </w:pPr>
            <w:proofErr w:type="spellStart"/>
            <w:r>
              <w:rPr>
                <w:rFonts w:ascii="Calibri" w:hAnsi="Calibri" w:cs="Calibri"/>
                <w:i/>
                <w:sz w:val="22"/>
              </w:rPr>
              <w:t>σ</w:t>
            </w:r>
            <w:r>
              <w:rPr>
                <w:i/>
                <w:sz w:val="22"/>
                <w:vertAlign w:val="subscript"/>
              </w:rPr>
              <w:t>locality_id</w:t>
            </w:r>
            <w:proofErr w:type="spell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7799DB" w14:textId="77777777" w:rsidR="00CE1FB4" w:rsidRPr="00DC5963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56336F" w14:textId="77777777" w:rsidR="00CE1FB4" w:rsidRPr="00DC5963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00111A" w14:textId="77777777" w:rsidR="00CE1FB4" w:rsidRPr="00DC5963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9CDBE1" w14:textId="77777777" w:rsidR="00CE1FB4" w:rsidRPr="006C317D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ABFA84" w14:textId="77777777" w:rsidR="00CE1FB4" w:rsidRPr="006C317D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B66122" w14:textId="77777777" w:rsidR="00CE1FB4" w:rsidRPr="006C317D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B9449F" w14:textId="5834208A" w:rsidR="00CE1FB4" w:rsidRPr="00DC5963" w:rsidRDefault="00387F7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40</w:t>
            </w:r>
            <w:r w:rsidR="00CE1FB4">
              <w:rPr>
                <w:sz w:val="22"/>
              </w:rPr>
              <w:t>.</w:t>
            </w:r>
            <w:r>
              <w:rPr>
                <w:sz w:val="22"/>
              </w:rPr>
              <w:t>196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8A578F" w14:textId="77777777" w:rsidR="00CE1FB4" w:rsidRPr="00DC5963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4DF3F2" w14:textId="77777777" w:rsidR="00CE1FB4" w:rsidRPr="00DC5963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CE1FB4" w:rsidRPr="00DC5963" w14:paraId="61C5CB68" w14:textId="77777777" w:rsidTr="00CE1FB4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1D7884" w14:textId="77777777" w:rsidR="00CE1FB4" w:rsidRDefault="00CE1FB4" w:rsidP="008C2788">
            <w:pPr>
              <w:widowControl w:val="0"/>
              <w:spacing w:after="0" w:line="276" w:lineRule="auto"/>
              <w:rPr>
                <w:rFonts w:ascii="Calibri" w:hAnsi="Calibri" w:cs="Calibri"/>
                <w:i/>
                <w:sz w:val="22"/>
              </w:rPr>
            </w:pPr>
            <w:proofErr w:type="spellStart"/>
            <w:r>
              <w:rPr>
                <w:rFonts w:ascii="Calibri" w:hAnsi="Calibri" w:cs="Calibri"/>
                <w:i/>
                <w:sz w:val="22"/>
              </w:rPr>
              <w:t>σ</w:t>
            </w:r>
            <w:r>
              <w:rPr>
                <w:i/>
                <w:sz w:val="22"/>
                <w:vertAlign w:val="subscript"/>
              </w:rPr>
              <w:t>individual_id</w:t>
            </w:r>
            <w:proofErr w:type="spell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A517DA" w14:textId="72BD1D09" w:rsidR="00CE1FB4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z w:val="22"/>
              </w:rPr>
              <w:t>37.45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90CD02" w14:textId="77777777" w:rsidR="00CE1FB4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156BCB" w14:textId="77777777" w:rsidR="00CE1FB4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D508B6" w14:textId="2AE565D2" w:rsidR="00CE1FB4" w:rsidRPr="006C317D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0.5</w:t>
            </w:r>
            <w:r w:rsidR="00387F74">
              <w:rPr>
                <w:sz w:val="22"/>
              </w:rPr>
              <w:t>45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BC1BC6" w14:textId="77777777" w:rsidR="00CE1FB4" w:rsidRPr="006C317D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826181" w14:textId="77777777" w:rsidR="00CE1FB4" w:rsidRPr="006C317D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E38542" w14:textId="5696D4BB" w:rsidR="00CE1FB4" w:rsidRPr="00DC5963" w:rsidRDefault="00387F7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9.071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7BDDF6" w14:textId="77777777" w:rsidR="00CE1FB4" w:rsidRPr="00DC5963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FF0DEB" w14:textId="77777777" w:rsidR="00CE1FB4" w:rsidRPr="00DC5963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CE1FB4" w:rsidRPr="00DC5963" w14:paraId="414156F4" w14:textId="77777777" w:rsidTr="00CE1FB4">
        <w:trPr>
          <w:trHeight w:val="315"/>
        </w:trPr>
        <w:tc>
          <w:tcPr>
            <w:tcW w:w="236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194937" w14:textId="77777777" w:rsidR="00CE1FB4" w:rsidRDefault="00CE1FB4" w:rsidP="008C2788">
            <w:pPr>
              <w:widowControl w:val="0"/>
              <w:spacing w:after="0" w:line="276" w:lineRule="auto"/>
              <w:rPr>
                <w:rFonts w:ascii="Calibri" w:hAnsi="Calibri" w:cs="Calibri"/>
                <w:i/>
                <w:sz w:val="22"/>
              </w:rPr>
            </w:pPr>
            <w:proofErr w:type="spellStart"/>
            <w:r>
              <w:rPr>
                <w:rFonts w:ascii="Calibri" w:hAnsi="Calibri" w:cs="Calibri"/>
                <w:i/>
                <w:sz w:val="22"/>
              </w:rPr>
              <w:t>σ</w:t>
            </w:r>
            <w:r>
              <w:rPr>
                <w:i/>
                <w:sz w:val="22"/>
                <w:vertAlign w:val="subscript"/>
              </w:rPr>
              <w:t>residual</w:t>
            </w:r>
            <w:proofErr w:type="spellEnd"/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1ACD85" w14:textId="0C090341" w:rsidR="00387F74" w:rsidRDefault="00387F7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96.74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4B61FA" w14:textId="77777777" w:rsidR="00CE1FB4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FA74A2" w14:textId="77777777" w:rsidR="00CE1FB4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594943" w14:textId="26F2E98C" w:rsidR="00CE1FB4" w:rsidRPr="006C317D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0.</w:t>
            </w:r>
            <w:r w:rsidR="00387F74">
              <w:rPr>
                <w:sz w:val="22"/>
              </w:rPr>
              <w:t>372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5C6416" w14:textId="77777777" w:rsidR="00CE1FB4" w:rsidRPr="006C317D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78642D" w14:textId="77777777" w:rsidR="00CE1FB4" w:rsidRPr="006C317D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7F76C" w14:textId="63C63841" w:rsidR="00CE1FB4" w:rsidRPr="00DC5963" w:rsidRDefault="00387F7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3.306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CBEBB6" w14:textId="77777777" w:rsidR="00CE1FB4" w:rsidRPr="00DC5963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1E7A2A" w14:textId="77777777" w:rsidR="00CE1FB4" w:rsidRPr="00DC5963" w:rsidRDefault="00CE1FB4" w:rsidP="008C2788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7B65BC41" w14:textId="7C096686" w:rsidR="00DE23E8" w:rsidRDefault="00DE23E8" w:rsidP="00654E8F">
      <w:pPr>
        <w:spacing w:before="240"/>
      </w:pPr>
    </w:p>
    <w:p w14:paraId="0FAF297B" w14:textId="77777777" w:rsidR="005057FB" w:rsidRDefault="005057FB" w:rsidP="00654E8F">
      <w:pPr>
        <w:spacing w:before="240"/>
      </w:pPr>
    </w:p>
    <w:p w14:paraId="7420746E" w14:textId="1ED1E492" w:rsidR="00DF6863" w:rsidRDefault="00DF6863" w:rsidP="00DF6863">
      <w:pPr>
        <w:keepNext/>
        <w:rPr>
          <w:rFonts w:cs="Times New Roman"/>
          <w:szCs w:val="24"/>
        </w:rPr>
      </w:pPr>
      <w:r w:rsidRPr="00DF6863">
        <w:rPr>
          <w:rFonts w:cs="Times New Roman"/>
          <w:b/>
          <w:szCs w:val="24"/>
        </w:rPr>
        <w:t xml:space="preserve">Table S3. </w:t>
      </w:r>
      <w:r w:rsidRPr="00DF6863">
        <w:rPr>
          <w:rFonts w:cs="Times New Roman"/>
          <w:szCs w:val="24"/>
        </w:rPr>
        <w:t>Table of coefficients for linear mixed models investigating effect of long-term and present traffic intensity on Yellowhammer singing activity.</w:t>
      </w:r>
    </w:p>
    <w:tbl>
      <w:tblPr>
        <w:tblW w:w="1101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55"/>
        <w:gridCol w:w="1096"/>
        <w:gridCol w:w="1219"/>
        <w:gridCol w:w="937"/>
        <w:gridCol w:w="1096"/>
        <w:gridCol w:w="1219"/>
        <w:gridCol w:w="937"/>
        <w:gridCol w:w="1096"/>
        <w:gridCol w:w="1219"/>
        <w:gridCol w:w="937"/>
      </w:tblGrid>
      <w:tr w:rsidR="00DF6863" w:rsidRPr="006E5FE5" w14:paraId="1DE62D2F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6B7AB7" w14:textId="77777777" w:rsidR="00DF6863" w:rsidRPr="006E5FE5" w:rsidRDefault="00DF6863" w:rsidP="00B6523C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9756" w:type="dxa"/>
            <w:gridSpan w:val="9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FAE80" w14:textId="77777777" w:rsidR="00DF6863" w:rsidRPr="006E5FE5" w:rsidRDefault="00DF6863" w:rsidP="00B6523C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 w:rsidRPr="006E5FE5">
              <w:rPr>
                <w:i/>
                <w:sz w:val="22"/>
              </w:rPr>
              <w:t>Response</w:t>
            </w:r>
          </w:p>
        </w:tc>
      </w:tr>
      <w:tr w:rsidR="008C0C00" w:rsidRPr="006E5FE5" w14:paraId="4798EB5F" w14:textId="77777777" w:rsidTr="008C0C00">
        <w:trPr>
          <w:trHeight w:val="315"/>
        </w:trPr>
        <w:tc>
          <w:tcPr>
            <w:tcW w:w="125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601EE5" w14:textId="77777777" w:rsidR="008C0C00" w:rsidRPr="006E5FE5" w:rsidRDefault="008C0C00" w:rsidP="008C0C00">
            <w:pPr>
              <w:widowControl w:val="0"/>
              <w:spacing w:after="0" w:line="276" w:lineRule="auto"/>
              <w:rPr>
                <w:i/>
                <w:sz w:val="22"/>
              </w:rPr>
            </w:pPr>
            <w:r w:rsidRPr="006E5FE5">
              <w:rPr>
                <w:i/>
                <w:sz w:val="22"/>
              </w:rPr>
              <w:t>Term</w:t>
            </w:r>
          </w:p>
        </w:tc>
        <w:tc>
          <w:tcPr>
            <w:tcW w:w="3252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8E0138" w14:textId="2C626920" w:rsidR="008C0C00" w:rsidRPr="006E5FE5" w:rsidRDefault="008C0C00" w:rsidP="008C0C00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 w:rsidRPr="00DC5963">
              <w:rPr>
                <w:i/>
                <w:sz w:val="22"/>
              </w:rPr>
              <w:t>Song duration</w:t>
            </w:r>
          </w:p>
        </w:tc>
        <w:tc>
          <w:tcPr>
            <w:tcW w:w="3252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D1ACDE" w14:textId="623FFD68" w:rsidR="008C0C00" w:rsidRPr="006E5FE5" w:rsidRDefault="008C0C00" w:rsidP="008C0C00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 w:rsidRPr="00DC5963">
              <w:rPr>
                <w:i/>
                <w:sz w:val="22"/>
              </w:rPr>
              <w:t>Strophe length</w:t>
            </w:r>
          </w:p>
        </w:tc>
        <w:tc>
          <w:tcPr>
            <w:tcW w:w="3252" w:type="dxa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F3B5F9" w14:textId="556EF59A" w:rsidR="008C0C00" w:rsidRPr="006E5FE5" w:rsidRDefault="008C0C00" w:rsidP="008C0C00">
            <w:pPr>
              <w:widowControl w:val="0"/>
              <w:spacing w:after="0" w:line="276" w:lineRule="auto"/>
              <w:jc w:val="center"/>
              <w:rPr>
                <w:sz w:val="22"/>
              </w:rPr>
            </w:pPr>
            <w:r>
              <w:rPr>
                <w:i/>
                <w:sz w:val="22"/>
              </w:rPr>
              <w:t>Onset of singing</w:t>
            </w:r>
          </w:p>
        </w:tc>
      </w:tr>
      <w:tr w:rsidR="006E5FE5" w:rsidRPr="006E5FE5" w14:paraId="7AAF1AEE" w14:textId="77777777" w:rsidTr="008C0C00">
        <w:trPr>
          <w:trHeight w:val="315"/>
        </w:trPr>
        <w:tc>
          <w:tcPr>
            <w:tcW w:w="1255" w:type="dxa"/>
            <w:vMerge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A7427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6D16F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ED844A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F8D31D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t-value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C7DD44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8082D3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279BB8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t-value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DF963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Estimate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654818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Std. Error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BA7BF" w14:textId="77777777" w:rsidR="006E5FE5" w:rsidRPr="006E5FE5" w:rsidRDefault="006E5FE5" w:rsidP="00B6523C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i/>
                <w:sz w:val="22"/>
              </w:rPr>
              <w:t>t-value</w:t>
            </w:r>
          </w:p>
        </w:tc>
      </w:tr>
      <w:tr w:rsidR="00387F74" w:rsidRPr="006E5FE5" w14:paraId="3D44350B" w14:textId="77777777" w:rsidTr="00D43617">
        <w:trPr>
          <w:trHeight w:val="587"/>
        </w:trPr>
        <w:tc>
          <w:tcPr>
            <w:tcW w:w="11011" w:type="dxa"/>
            <w:gridSpan w:val="10"/>
            <w:tcBorders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B559510" w14:textId="55121BC1" w:rsidR="00387F74" w:rsidRPr="006E5FE5" w:rsidRDefault="00387F74" w:rsidP="00B6523C">
            <w:pPr>
              <w:widowControl w:val="0"/>
              <w:spacing w:after="0" w:line="276" w:lineRule="auto"/>
              <w:rPr>
                <w:i/>
                <w:sz w:val="22"/>
              </w:rPr>
            </w:pPr>
            <w:r>
              <w:rPr>
                <w:i/>
                <w:sz w:val="22"/>
              </w:rPr>
              <w:t>Fixed effect terms:</w:t>
            </w:r>
          </w:p>
        </w:tc>
      </w:tr>
      <w:tr w:rsidR="008C0C00" w:rsidRPr="006E5FE5" w14:paraId="08632B16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A926C8" w14:textId="77777777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(Intercept)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41861F" w14:textId="32C4B824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64.102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C32756" w14:textId="3FD90981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15.811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C8BA12" w14:textId="044E7E32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4.054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974EB5" w14:textId="62D7E41D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1.031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B34D7E" w14:textId="0F57136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0.132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B0CF84" w14:textId="1A908C0C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7.801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8993D2" w14:textId="012FEF50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-16.472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F8D873" w14:textId="26FC7621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6.003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4829B" w14:textId="3E4C8DF5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-2.744</w:t>
            </w:r>
          </w:p>
        </w:tc>
      </w:tr>
      <w:tr w:rsidR="006E5FE5" w:rsidRPr="006E5FE5" w14:paraId="72A6672D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789600" w14:textId="77777777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r w:rsidRPr="006E5FE5">
              <w:rPr>
                <w:sz w:val="22"/>
              </w:rPr>
              <w:t>traff_int</w:t>
            </w:r>
            <w:proofErr w:type="spellEnd"/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F61E1" w14:textId="7A8C8F72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-24.912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FAD373" w14:textId="7D67F5BB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12.542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8EAD08" w14:textId="184B07BD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-1.986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90E5F8" w14:textId="1B0B4DDE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341AD" w14:textId="1BB6FF96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8B3097" w14:textId="5677F156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BEBFBC" w14:textId="5E35CD1E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CE40D2" w14:textId="1C1EA1E7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99BAF7" w14:textId="34FAFF3D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</w:p>
        </w:tc>
      </w:tr>
      <w:tr w:rsidR="006E5FE5" w:rsidRPr="006E5FE5" w14:paraId="757DC843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D11431" w14:textId="77777777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temp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009CE8" w14:textId="2D6B2CE0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-33.118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90228E" w14:textId="03A56678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14.615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A9D39" w14:textId="7B58C772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-2.266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BE3C17" w14:textId="42A76617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-0.256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143AE3" w14:textId="2B0463F0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0.132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23EBF5" w14:textId="627AB106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-1.943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AA14F9" w14:textId="4609FC24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F38CA5" w14:textId="5433106D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6756E7" w14:textId="382DE83C" w:rsidR="006E5FE5" w:rsidRPr="006E5FE5" w:rsidRDefault="006E5FE5" w:rsidP="006E5FE5">
            <w:pPr>
              <w:widowControl w:val="0"/>
              <w:spacing w:after="0" w:line="276" w:lineRule="auto"/>
              <w:rPr>
                <w:sz w:val="22"/>
              </w:rPr>
            </w:pPr>
          </w:p>
        </w:tc>
      </w:tr>
      <w:tr w:rsidR="008C0C00" w:rsidRPr="006E5FE5" w14:paraId="0924D386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78A55A" w14:textId="77777777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lastRenderedPageBreak/>
              <w:t>wind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6C6701" w14:textId="016204BD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18.305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B86E33" w14:textId="285C695B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11.345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687664" w14:textId="7C427F5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1.614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92A855" w14:textId="4A3DE0CD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-0.279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507BBA" w14:textId="0FD1A37B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0.130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A766E9" w14:textId="0AB8D6CC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-2.145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1ABB2" w14:textId="287446EC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14.260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448A87" w14:textId="12290257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4.465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834618" w14:textId="4A4B82C5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3.194</w:t>
            </w:r>
          </w:p>
        </w:tc>
      </w:tr>
      <w:tr w:rsidR="008C0C00" w:rsidRPr="006E5FE5" w14:paraId="52BDD847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D3761F" w14:textId="77777777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vehicle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67772E" w14:textId="1E1CAD5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53D31C" w14:textId="4D330520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D6CA3D" w14:textId="395875A4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963AC" w14:textId="5AAF26D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-0.212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118B55" w14:textId="0C726146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0.098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1B3185" w14:textId="1B0A795F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-2.161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DED038" w14:textId="225D4B9D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6.801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E6D561" w14:textId="702A7D2F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2.872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94A655" w14:textId="291158EE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2.368</w:t>
            </w:r>
          </w:p>
        </w:tc>
      </w:tr>
      <w:tr w:rsidR="008C0C00" w:rsidRPr="006E5FE5" w14:paraId="15C49E33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81F0DFC" w14:textId="77777777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pressure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84F7E" w14:textId="1975BAD2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BE7189" w14:textId="548CC5DB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1669A9" w14:textId="378F4BE9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E070E2" w14:textId="5DC5A469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-0.203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74493" w14:textId="02414A5B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0.117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EE9743" w14:textId="1DCE425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-1.737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DECF47" w14:textId="6F5FF8A0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10.228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C2B607" w14:textId="4FD21360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2.706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CDFF36" w14:textId="60A67F5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3.780</w:t>
            </w:r>
          </w:p>
        </w:tc>
      </w:tr>
      <w:tr w:rsidR="008C0C00" w:rsidRPr="006E5FE5" w14:paraId="4854C49D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F5CD5D" w14:textId="77777777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cloudiness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D44387" w14:textId="7B58C0EF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2F443E" w14:textId="16EE9813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59F330" w14:textId="5A4CBF22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6E5FE5"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34B29" w14:textId="7DA37A4F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-0.334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F72BC0" w14:textId="03982E13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0.123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564601" w14:textId="78794DB1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-2.710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7F7281" w14:textId="5435662A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13.444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58C18A" w14:textId="1F9D2D54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3.783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059C94" w14:textId="6BE0C1B6" w:rsidR="008C0C00" w:rsidRPr="006E5FE5" w:rsidRDefault="008C0C00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8C0C00">
              <w:rPr>
                <w:sz w:val="22"/>
              </w:rPr>
              <w:t>3.554</w:t>
            </w:r>
          </w:p>
        </w:tc>
      </w:tr>
      <w:tr w:rsidR="00387F74" w:rsidRPr="006E5FE5" w14:paraId="4BE1E0DE" w14:textId="77777777" w:rsidTr="00222364">
        <w:trPr>
          <w:trHeight w:val="687"/>
        </w:trPr>
        <w:tc>
          <w:tcPr>
            <w:tcW w:w="11011" w:type="dxa"/>
            <w:gridSpan w:val="10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35D2BA" w14:textId="665AB79A" w:rsidR="00387F74" w:rsidRPr="008C0C00" w:rsidRDefault="00387F74" w:rsidP="008C0C00">
            <w:pPr>
              <w:widowControl w:val="0"/>
              <w:spacing w:after="0" w:line="276" w:lineRule="auto"/>
              <w:rPr>
                <w:sz w:val="22"/>
              </w:rPr>
            </w:pPr>
            <w:r w:rsidRPr="00CE1FB4">
              <w:rPr>
                <w:i/>
                <w:sz w:val="22"/>
              </w:rPr>
              <w:t>Random effect terms:</w:t>
            </w:r>
          </w:p>
        </w:tc>
      </w:tr>
      <w:tr w:rsidR="00387F74" w:rsidRPr="006E5FE5" w14:paraId="1E8B6932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689093" w14:textId="78722F99" w:rsidR="00387F74" w:rsidRPr="006E5FE5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r>
              <w:rPr>
                <w:rFonts w:ascii="Calibri" w:hAnsi="Calibri" w:cs="Calibri"/>
                <w:i/>
                <w:sz w:val="22"/>
              </w:rPr>
              <w:t>σ</w:t>
            </w:r>
            <w:r>
              <w:rPr>
                <w:i/>
                <w:sz w:val="22"/>
                <w:vertAlign w:val="subscript"/>
              </w:rPr>
              <w:t>locality_id</w:t>
            </w:r>
            <w:proofErr w:type="spellEnd"/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7F0076" w14:textId="563D3163" w:rsidR="00387F74" w:rsidRPr="006E5FE5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419D62" w14:textId="20B4047B" w:rsidR="00387F74" w:rsidRPr="006E5FE5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3FB5CE" w14:textId="16FBC3AB" w:rsidR="00387F74" w:rsidRPr="006E5FE5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E8DAF" w14:textId="6BE248ED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FE3124" w14:textId="6314996B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AFFF41" w14:textId="284E7850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E03DE7" w14:textId="321C0CC6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B37FDE" w14:textId="7922E3F0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3D1CED" w14:textId="4A8F707D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387F74" w:rsidRPr="006E5FE5" w14:paraId="3DE38E11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EA8365" w14:textId="4F98F8B1" w:rsidR="00387F74" w:rsidRPr="006E5FE5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r>
              <w:rPr>
                <w:rFonts w:ascii="Calibri" w:hAnsi="Calibri" w:cs="Calibri"/>
                <w:i/>
                <w:sz w:val="22"/>
              </w:rPr>
              <w:t>σ</w:t>
            </w:r>
            <w:r>
              <w:rPr>
                <w:i/>
                <w:sz w:val="22"/>
                <w:vertAlign w:val="subscript"/>
              </w:rPr>
              <w:t>individual_id</w:t>
            </w:r>
            <w:proofErr w:type="spellEnd"/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BF79AE" w14:textId="74D7ECBD" w:rsidR="00387F74" w:rsidRPr="006E5FE5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77.21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ABE6B2" w14:textId="351CA166" w:rsidR="00387F74" w:rsidRPr="006E5FE5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BE1661" w14:textId="538E30D1" w:rsidR="00387F74" w:rsidRPr="006E5FE5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6D474E" w14:textId="662EF28E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0.492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553A6D" w14:textId="6EF49A41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F3F31" w14:textId="656A51C1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17FB3D" w14:textId="738B941C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26.80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0E3517" w14:textId="0E31FD4B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179CB4" w14:textId="2ECEDA3F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  <w:tr w:rsidR="00387F74" w:rsidRPr="006E5FE5" w14:paraId="1EBF8C6C" w14:textId="77777777" w:rsidTr="008C0C00">
        <w:trPr>
          <w:trHeight w:val="315"/>
        </w:trPr>
        <w:tc>
          <w:tcPr>
            <w:tcW w:w="12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71A5B5" w14:textId="3A897EBC" w:rsidR="00387F74" w:rsidRPr="006E5FE5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proofErr w:type="spellStart"/>
            <w:r>
              <w:rPr>
                <w:rFonts w:ascii="Calibri" w:hAnsi="Calibri" w:cs="Calibri"/>
                <w:i/>
                <w:sz w:val="22"/>
              </w:rPr>
              <w:t>σ</w:t>
            </w:r>
            <w:r>
              <w:rPr>
                <w:i/>
                <w:sz w:val="22"/>
                <w:vertAlign w:val="subscript"/>
              </w:rPr>
              <w:t>residual</w:t>
            </w:r>
            <w:proofErr w:type="spellEnd"/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EEC5F5" w14:textId="7B5255D7" w:rsidR="00387F74" w:rsidRPr="006E5FE5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50.69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2CFA23" w14:textId="2668A12B" w:rsidR="00387F74" w:rsidRPr="006E5FE5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84B1AF" w14:textId="10F39686" w:rsidR="00387F74" w:rsidRPr="006E5FE5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A15D6B" w14:textId="1B04C793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0.547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89995A" w14:textId="24D087C0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CCF679" w14:textId="3154FF3D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09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18658F" w14:textId="22396059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10.36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FD047B" w14:textId="5EEEF95C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9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A19AE1" w14:textId="50977EF9" w:rsidR="00387F74" w:rsidRPr="008C0C00" w:rsidRDefault="00387F74" w:rsidP="00387F74">
            <w:pPr>
              <w:widowControl w:val="0"/>
              <w:spacing w:after="0" w:line="276" w:lineRule="auto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</w:tr>
    </w:tbl>
    <w:p w14:paraId="753A72B4" w14:textId="59B4FE5F" w:rsidR="00DF6863" w:rsidRDefault="00DF6863" w:rsidP="00DF6863">
      <w:pPr>
        <w:keepNext/>
        <w:rPr>
          <w:rFonts w:cs="Times New Roman"/>
          <w:b/>
          <w:szCs w:val="24"/>
        </w:rPr>
      </w:pPr>
    </w:p>
    <w:p w14:paraId="2004217C" w14:textId="77777777" w:rsidR="00740C10" w:rsidRDefault="00740C10" w:rsidP="00F1005D">
      <w:pP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</w:rPr>
      </w:pPr>
      <w:bookmarkStart w:id="0" w:name="_GoBack"/>
      <w:bookmarkEnd w:id="0"/>
    </w:p>
    <w:p w14:paraId="100E307A" w14:textId="77777777" w:rsidR="00740C10" w:rsidRDefault="00740C10" w:rsidP="00F1005D">
      <w:pP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</w:rPr>
      </w:pPr>
    </w:p>
    <w:p w14:paraId="40816E9B" w14:textId="576EA9E0" w:rsidR="00F1005D" w:rsidRDefault="00740C10" w:rsidP="00F1005D">
      <w:pPr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</w:rPr>
        <w:lastRenderedPageBreak/>
        <w:drawing>
          <wp:inline distT="0" distB="0" distL="0" distR="0" wp14:anchorId="4B77EBF0" wp14:editId="56498C6F">
            <wp:extent cx="6096000" cy="2913888"/>
            <wp:effectExtent l="0" t="0" r="0" b="127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569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1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60A0" w14:textId="421F2955" w:rsidR="00DF6863" w:rsidRPr="00F1005D" w:rsidRDefault="00F1005D" w:rsidP="00F1005D">
      <w:pPr>
        <w:rPr>
          <w:rFonts w:cs="Times New Roman"/>
          <w:szCs w:val="24"/>
        </w:rPr>
      </w:pPr>
      <w:r w:rsidRPr="00F1005D">
        <w:rPr>
          <w:rFonts w:cs="Times New Roman"/>
          <w:b/>
          <w:szCs w:val="24"/>
        </w:rPr>
        <w:t>Figure S2.</w:t>
      </w:r>
      <w:r w:rsidRPr="00F1005D">
        <w:rPr>
          <w:rFonts w:cs="Times New Roman"/>
          <w:szCs w:val="24"/>
        </w:rPr>
        <w:t xml:space="preserve"> Spectrogram of a single strophe of Yellowhammer's song with two syllables downloaded from </w:t>
      </w:r>
      <w:proofErr w:type="spellStart"/>
      <w:r w:rsidRPr="00F1005D">
        <w:rPr>
          <w:rFonts w:cs="Times New Roman"/>
          <w:szCs w:val="24"/>
        </w:rPr>
        <w:t>Avisoft</w:t>
      </w:r>
      <w:proofErr w:type="spellEnd"/>
      <w:r w:rsidRPr="00F1005D">
        <w:rPr>
          <w:rFonts w:cs="Times New Roman"/>
          <w:szCs w:val="24"/>
        </w:rPr>
        <w:t xml:space="preserve"> </w:t>
      </w:r>
      <w:proofErr w:type="spellStart"/>
      <w:r w:rsidRPr="00F1005D">
        <w:rPr>
          <w:rFonts w:cs="Times New Roman"/>
          <w:szCs w:val="24"/>
        </w:rPr>
        <w:t>SASLab</w:t>
      </w:r>
      <w:proofErr w:type="spellEnd"/>
      <w:r w:rsidRPr="00F1005D">
        <w:rPr>
          <w:rFonts w:cs="Times New Roman"/>
          <w:szCs w:val="24"/>
        </w:rPr>
        <w:t xml:space="preserve"> Pro software</w:t>
      </w:r>
    </w:p>
    <w:p w14:paraId="57AEAD0E" w14:textId="2776A13C" w:rsidR="00F1005D" w:rsidRDefault="00F1005D" w:rsidP="00DF6863">
      <w:pPr>
        <w:keepNext/>
        <w:rPr>
          <w:rFonts w:ascii="Arial" w:hAnsi="Arial" w:cs="Arial"/>
          <w:color w:val="000000"/>
          <w:sz w:val="22"/>
          <w:shd w:val="clear" w:color="auto" w:fill="FFFF00"/>
        </w:rPr>
      </w:pPr>
    </w:p>
    <w:p w14:paraId="0D143E16" w14:textId="77777777" w:rsidR="00F1005D" w:rsidRDefault="00F1005D" w:rsidP="00DF6863">
      <w:pPr>
        <w:keepNext/>
        <w:rPr>
          <w:rFonts w:ascii="Arial" w:hAnsi="Arial" w:cs="Arial"/>
          <w:color w:val="000000"/>
          <w:sz w:val="22"/>
          <w:shd w:val="clear" w:color="auto" w:fill="FFFF00"/>
        </w:rPr>
      </w:pPr>
    </w:p>
    <w:p w14:paraId="1B5AD0BE" w14:textId="173B3521" w:rsidR="00F1005D" w:rsidRDefault="003B4E1D" w:rsidP="00DF6863">
      <w:pPr>
        <w:keepNext/>
        <w:rPr>
          <w:rFonts w:cs="Times New Roman"/>
          <w:b/>
          <w:szCs w:val="24"/>
        </w:rPr>
      </w:pPr>
      <w:r>
        <w:rPr>
          <w:rFonts w:cs="Times New Roman"/>
          <w:b/>
          <w:noProof/>
          <w:szCs w:val="24"/>
        </w:rPr>
        <w:drawing>
          <wp:inline distT="0" distB="0" distL="0" distR="0" wp14:anchorId="5571E736" wp14:editId="6F0BA560">
            <wp:extent cx="6096000" cy="3998976"/>
            <wp:effectExtent l="0" t="0" r="0" b="190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570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9389" w14:textId="29A2D572" w:rsidR="00DF6863" w:rsidRPr="00DF6863" w:rsidRDefault="00740C10" w:rsidP="00740C10">
      <w:pPr>
        <w:rPr>
          <w:rFonts w:cs="Times New Roman"/>
          <w:b/>
          <w:szCs w:val="24"/>
        </w:rPr>
      </w:pPr>
      <w:r w:rsidRPr="00740C10">
        <w:rPr>
          <w:rFonts w:cs="Times New Roman"/>
          <w:b/>
          <w:szCs w:val="24"/>
        </w:rPr>
        <w:t xml:space="preserve">Figure S3. </w:t>
      </w:r>
      <w:r w:rsidRPr="00740C10">
        <w:rPr>
          <w:rFonts w:cs="Times New Roman"/>
          <w:szCs w:val="24"/>
        </w:rPr>
        <w:t xml:space="preserve">Spectrogram of a single strophe of Yellowhammer's song with three syllables downloaded from </w:t>
      </w:r>
      <w:proofErr w:type="spellStart"/>
      <w:r w:rsidRPr="00740C10">
        <w:rPr>
          <w:rFonts w:cs="Times New Roman"/>
          <w:szCs w:val="24"/>
        </w:rPr>
        <w:t>Avisoft</w:t>
      </w:r>
      <w:proofErr w:type="spellEnd"/>
      <w:r w:rsidRPr="00740C10">
        <w:rPr>
          <w:rFonts w:cs="Times New Roman"/>
          <w:szCs w:val="24"/>
        </w:rPr>
        <w:t xml:space="preserve"> </w:t>
      </w:r>
      <w:proofErr w:type="spellStart"/>
      <w:r w:rsidRPr="00740C10">
        <w:rPr>
          <w:rFonts w:cs="Times New Roman"/>
          <w:szCs w:val="24"/>
        </w:rPr>
        <w:t>SASLab</w:t>
      </w:r>
      <w:proofErr w:type="spellEnd"/>
      <w:r w:rsidRPr="00740C10">
        <w:rPr>
          <w:rFonts w:cs="Times New Roman"/>
          <w:szCs w:val="24"/>
        </w:rPr>
        <w:t xml:space="preserve"> Pro software</w:t>
      </w:r>
    </w:p>
    <w:p w14:paraId="7566F8EE" w14:textId="77777777" w:rsidR="00DF6863" w:rsidRPr="001549D3" w:rsidRDefault="00DF6863" w:rsidP="00654E8F">
      <w:pPr>
        <w:spacing w:before="240"/>
      </w:pPr>
    </w:p>
    <w:sectPr w:rsidR="00DF6863" w:rsidRPr="001549D3" w:rsidSect="00DF6863">
      <w:headerReference w:type="even" r:id="rId10"/>
      <w:footerReference w:type="even" r:id="rId11"/>
      <w:footerReference w:type="default" r:id="rId12"/>
      <w:headerReference w:type="first" r:id="rId13"/>
      <w:pgSz w:w="15840" w:h="12240" w:orient="landscape"/>
      <w:pgMar w:top="1282" w:right="1138" w:bottom="1181" w:left="113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FD69D" w14:textId="77777777" w:rsidR="0064176A" w:rsidRDefault="0064176A" w:rsidP="00117666">
      <w:pPr>
        <w:spacing w:after="0"/>
      </w:pPr>
      <w:r>
        <w:separator/>
      </w:r>
    </w:p>
  </w:endnote>
  <w:endnote w:type="continuationSeparator" w:id="0">
    <w:p w14:paraId="33E5DB36" w14:textId="77777777" w:rsidR="0064176A" w:rsidRDefault="0064176A" w:rsidP="0011766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93025F" w14:textId="77777777" w:rsidR="00B6523C" w:rsidRPr="00577C4C" w:rsidRDefault="00B6523C">
    <w:pPr>
      <w:rPr>
        <w:color w:val="C00000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82EAD14" wp14:editId="71B2BC98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0BC4D33" w14:textId="38822CCF" w:rsidR="00B6523C" w:rsidRPr="00577C4C" w:rsidRDefault="00B6523C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3B4E1D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2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2EAD1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" filled="f" stroked="f" strokeweight=".5pt">
              <v:textbox style="mso-fit-shape-to-text:t">
                <w:txbxContent>
                  <w:p w14:paraId="50BC4D33" w14:textId="38822CCF" w:rsidR="00B6523C" w:rsidRPr="00577C4C" w:rsidRDefault="00B6523C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3B4E1D">
                      <w:rPr>
                        <w:noProof/>
                        <w:color w:val="000000" w:themeColor="text1"/>
                        <w:szCs w:val="40"/>
                      </w:rPr>
                      <w:t>2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4D6A35" w14:textId="77777777" w:rsidR="00B6523C" w:rsidRPr="00577C4C" w:rsidRDefault="00B6523C">
    <w:pPr>
      <w:rPr>
        <w:b/>
        <w:sz w:val="20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70F9F55F" wp14:editId="40473BEB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70F0D09" w14:textId="7C6D7B63" w:rsidR="00B6523C" w:rsidRPr="00577C4C" w:rsidRDefault="00B6523C">
                          <w:pPr>
                            <w:jc w:val="right"/>
                            <w:rPr>
                              <w:color w:val="000000" w:themeColor="text1"/>
                              <w:szCs w:val="40"/>
                            </w:rPr>
                          </w:pP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begin"/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instrText xml:space="preserve"> PAGE  \* Arabic  \* MERGEFORMAT </w:instrTex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separate"/>
                          </w:r>
                          <w:r w:rsidR="003B4E1D">
                            <w:rPr>
                              <w:noProof/>
                              <w:color w:val="000000" w:themeColor="text1"/>
                              <w:szCs w:val="40"/>
                            </w:rPr>
                            <w:t>5</w:t>
                          </w:r>
                          <w:r w:rsidRPr="00577C4C">
                            <w:rPr>
                              <w:color w:val="000000" w:themeColor="text1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F9F55F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7" type="#_x0000_t202" style="position:absolute;margin-left:67.6pt;margin-top:0;width:118.8pt;height:31.15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" filled="f" stroked="f" strokeweight=".5pt">
              <v:textbox style="mso-fit-shape-to-text:t">
                <w:txbxContent>
                  <w:p w14:paraId="570F0D09" w14:textId="7C6D7B63" w:rsidR="00B6523C" w:rsidRPr="00577C4C" w:rsidRDefault="00B6523C">
                    <w:pPr>
                      <w:jc w:val="right"/>
                      <w:rPr>
                        <w:color w:val="000000" w:themeColor="text1"/>
                        <w:szCs w:val="40"/>
                      </w:rPr>
                    </w:pPr>
                    <w:r w:rsidRPr="00577C4C">
                      <w:rPr>
                        <w:color w:val="000000" w:themeColor="text1"/>
                        <w:szCs w:val="40"/>
                      </w:rPr>
                      <w:fldChar w:fldCharType="begin"/>
                    </w:r>
                    <w:r w:rsidRPr="00577C4C">
                      <w:rPr>
                        <w:color w:val="000000" w:themeColor="text1"/>
                        <w:szCs w:val="40"/>
                      </w:rPr>
                      <w:instrText xml:space="preserve"> PAGE  \* Arabic  \* MERGEFORMAT </w:instrTex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separate"/>
                    </w:r>
                    <w:r w:rsidR="003B4E1D">
                      <w:rPr>
                        <w:noProof/>
                        <w:color w:val="000000" w:themeColor="text1"/>
                        <w:szCs w:val="40"/>
                      </w:rPr>
                      <w:t>5</w:t>
                    </w:r>
                    <w:r w:rsidRPr="00577C4C">
                      <w:rPr>
                        <w:color w:val="000000" w:themeColor="text1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8643BF" w14:textId="77777777" w:rsidR="0064176A" w:rsidRDefault="0064176A" w:rsidP="00117666">
      <w:pPr>
        <w:spacing w:after="0"/>
      </w:pPr>
      <w:r>
        <w:separator/>
      </w:r>
    </w:p>
  </w:footnote>
  <w:footnote w:type="continuationSeparator" w:id="0">
    <w:p w14:paraId="748AEC67" w14:textId="77777777" w:rsidR="0064176A" w:rsidRDefault="0064176A" w:rsidP="0011766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AEF00C" w14:textId="77777777" w:rsidR="00B6523C" w:rsidRPr="009151AA" w:rsidRDefault="00B6523C">
    <w:pPr>
      <w:rPr>
        <w:rFonts w:cs="Times New Roman"/>
      </w:rPr>
    </w:pPr>
    <w:r w:rsidRPr="009151AA">
      <w:rPr>
        <w:rFonts w:cs="Times New Roman"/>
      </w:rPr>
      <w:ptab w:relativeTo="margin" w:alignment="center" w:leader="none"/>
    </w:r>
    <w:r w:rsidRPr="009151AA">
      <w:rPr>
        <w:rFonts w:cs="Times New Roman"/>
      </w:rPr>
      <w:ptab w:relativeTo="margin" w:alignment="right" w:leader="none"/>
    </w:r>
    <w:r w:rsidRPr="009151AA">
      <w:rPr>
        <w:rFonts w:cs="Times New Roman"/>
      </w:rPr>
      <w:t>Supplementary Material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1D68C6" w14:textId="77777777" w:rsidR="00B6523C" w:rsidRDefault="00B6523C" w:rsidP="0093429D">
    <w:r w:rsidRPr="005A1D84">
      <w:rPr>
        <w:b/>
        <w:noProof/>
        <w:color w:val="A6A6A6" w:themeColor="background1" w:themeShade="A6"/>
      </w:rPr>
      <w:drawing>
        <wp:inline distT="0" distB="0" distL="0" distR="0" wp14:anchorId="07D26A56" wp14:editId="2E460F0E">
          <wp:extent cx="1382534" cy="497091"/>
          <wp:effectExtent l="0" t="0" r="0" b="0"/>
          <wp:docPr id="7" name="Picture 7" descr="C:\Users\Elaine.Scott\Documents\LaTex\____TEST____Frontiers_LaTeX_Templates_V2.5\Frontiers LaTeX (Science, Health and Engineering) V2.5 - with Supplementary material (V1.2)\logo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laine.Scott\Documents\LaTex\____TEST____Frontiers_LaTeX_Templates_V2.5\Frontiers LaTeX (Science, Health and Engineering) V2.5 - with Supplementary material (V1.2)\logo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4909" cy="5518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E3148">
      <w:rPr>
        <w:b/>
      </w:rPr>
      <w:ptab w:relativeTo="margin" w:alignment="center" w:leader="none"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B7666"/>
    <w:multiLevelType w:val="multilevel"/>
    <w:tmpl w:val="615EAD2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lang w:val="en-GB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EDF3AB7"/>
    <w:multiLevelType w:val="hybridMultilevel"/>
    <w:tmpl w:val="8E5CD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0601A"/>
    <w:multiLevelType w:val="multilevel"/>
    <w:tmpl w:val="2D740DBE"/>
    <w:styleLink w:val="Headings"/>
    <w:lvl w:ilvl="0">
      <w:start w:val="1"/>
      <w:numFmt w:val="decimal"/>
      <w:pStyle w:val="Nadpis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3" w15:restartNumberingAfterBreak="0">
    <w:nsid w:val="225305B5"/>
    <w:multiLevelType w:val="hybridMultilevel"/>
    <w:tmpl w:val="4F8C24FA"/>
    <w:lvl w:ilvl="0" w:tplc="A9DCD718">
      <w:start w:val="1"/>
      <w:numFmt w:val="bullet"/>
      <w:pStyle w:val="Odstavecseseznamem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9F1D82"/>
    <w:multiLevelType w:val="hybridMultilevel"/>
    <w:tmpl w:val="734A7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E6C4F"/>
    <w:multiLevelType w:val="hybridMultilevel"/>
    <w:tmpl w:val="E39A3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173C1D"/>
    <w:multiLevelType w:val="multilevel"/>
    <w:tmpl w:val="61DCC3B2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67"/>
        </w:tabs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67"/>
        </w:tabs>
        <w:ind w:left="567" w:hanging="567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5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3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20B5"/>
    <w:rsid w:val="0001436A"/>
    <w:rsid w:val="00034304"/>
    <w:rsid w:val="00035434"/>
    <w:rsid w:val="00052A14"/>
    <w:rsid w:val="00062D3C"/>
    <w:rsid w:val="00077D53"/>
    <w:rsid w:val="00105FD9"/>
    <w:rsid w:val="00117666"/>
    <w:rsid w:val="001549D3"/>
    <w:rsid w:val="00160065"/>
    <w:rsid w:val="00177D84"/>
    <w:rsid w:val="00191D68"/>
    <w:rsid w:val="00267D18"/>
    <w:rsid w:val="00274347"/>
    <w:rsid w:val="002868E2"/>
    <w:rsid w:val="002869C3"/>
    <w:rsid w:val="002936E4"/>
    <w:rsid w:val="002B4A57"/>
    <w:rsid w:val="002C74CA"/>
    <w:rsid w:val="00302BC9"/>
    <w:rsid w:val="003123F4"/>
    <w:rsid w:val="003544FB"/>
    <w:rsid w:val="00387F74"/>
    <w:rsid w:val="003B4E1D"/>
    <w:rsid w:val="003D2F2D"/>
    <w:rsid w:val="00401590"/>
    <w:rsid w:val="00447801"/>
    <w:rsid w:val="00452E9C"/>
    <w:rsid w:val="004735C8"/>
    <w:rsid w:val="004947A6"/>
    <w:rsid w:val="004961FF"/>
    <w:rsid w:val="005057FB"/>
    <w:rsid w:val="00517A89"/>
    <w:rsid w:val="005250F2"/>
    <w:rsid w:val="005742A5"/>
    <w:rsid w:val="00593EEA"/>
    <w:rsid w:val="005A5EEE"/>
    <w:rsid w:val="006375C7"/>
    <w:rsid w:val="0064176A"/>
    <w:rsid w:val="00654E8F"/>
    <w:rsid w:val="00660D05"/>
    <w:rsid w:val="006820B1"/>
    <w:rsid w:val="006B7D14"/>
    <w:rsid w:val="006C317D"/>
    <w:rsid w:val="006E5FE5"/>
    <w:rsid w:val="00701727"/>
    <w:rsid w:val="0070566C"/>
    <w:rsid w:val="00714C50"/>
    <w:rsid w:val="00725A7D"/>
    <w:rsid w:val="00740C10"/>
    <w:rsid w:val="007501BE"/>
    <w:rsid w:val="00790BB3"/>
    <w:rsid w:val="007C206C"/>
    <w:rsid w:val="00817DD6"/>
    <w:rsid w:val="0083759F"/>
    <w:rsid w:val="00841A25"/>
    <w:rsid w:val="00885156"/>
    <w:rsid w:val="008C0C00"/>
    <w:rsid w:val="009151AA"/>
    <w:rsid w:val="0093429D"/>
    <w:rsid w:val="00943573"/>
    <w:rsid w:val="00964134"/>
    <w:rsid w:val="00970F7D"/>
    <w:rsid w:val="00994A3D"/>
    <w:rsid w:val="009C2B12"/>
    <w:rsid w:val="009C54AB"/>
    <w:rsid w:val="00A174D9"/>
    <w:rsid w:val="00AA4D24"/>
    <w:rsid w:val="00AB6715"/>
    <w:rsid w:val="00B1671E"/>
    <w:rsid w:val="00B25EB8"/>
    <w:rsid w:val="00B37F4D"/>
    <w:rsid w:val="00B6523C"/>
    <w:rsid w:val="00C52A7B"/>
    <w:rsid w:val="00C56BAF"/>
    <w:rsid w:val="00C679AA"/>
    <w:rsid w:val="00C75972"/>
    <w:rsid w:val="00CD066B"/>
    <w:rsid w:val="00CE1FB4"/>
    <w:rsid w:val="00CE4FEE"/>
    <w:rsid w:val="00D060CF"/>
    <w:rsid w:val="00D314E9"/>
    <w:rsid w:val="00DB59C3"/>
    <w:rsid w:val="00DC259A"/>
    <w:rsid w:val="00DC5963"/>
    <w:rsid w:val="00DE23E8"/>
    <w:rsid w:val="00DF6863"/>
    <w:rsid w:val="00E52377"/>
    <w:rsid w:val="00E537AD"/>
    <w:rsid w:val="00E64E17"/>
    <w:rsid w:val="00E866C9"/>
    <w:rsid w:val="00EA0692"/>
    <w:rsid w:val="00EA3D3C"/>
    <w:rsid w:val="00EC090A"/>
    <w:rsid w:val="00ED20B5"/>
    <w:rsid w:val="00F1005D"/>
    <w:rsid w:val="00F46900"/>
    <w:rsid w:val="00F61D89"/>
    <w:rsid w:val="00F81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86DB94A"/>
  <w15:docId w15:val="{88748FF8-5D22-488D-A39B-60AD9369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AB6715"/>
    <w:pPr>
      <w:spacing w:before="120" w:after="240" w:line="240" w:lineRule="auto"/>
    </w:pPr>
    <w:rPr>
      <w:rFonts w:ascii="Times New Roman" w:hAnsi="Times New Roman"/>
      <w:sz w:val="24"/>
    </w:rPr>
  </w:style>
  <w:style w:type="paragraph" w:styleId="Nadpis1">
    <w:name w:val="heading 1"/>
    <w:basedOn w:val="Odstavecseseznamem"/>
    <w:next w:val="Normln"/>
    <w:link w:val="Nadpis1Char"/>
    <w:uiPriority w:val="2"/>
    <w:qFormat/>
    <w:rsid w:val="00AB6715"/>
    <w:pPr>
      <w:numPr>
        <w:numId w:val="19"/>
      </w:numPr>
      <w:spacing w:before="240"/>
      <w:contextualSpacing w:val="0"/>
      <w:outlineLvl w:val="0"/>
    </w:pPr>
    <w:rPr>
      <w:b/>
    </w:rPr>
  </w:style>
  <w:style w:type="paragraph" w:styleId="Nadpis2">
    <w:name w:val="heading 2"/>
    <w:basedOn w:val="Nadpis1"/>
    <w:next w:val="Normln"/>
    <w:link w:val="Nadpis2Char"/>
    <w:uiPriority w:val="2"/>
    <w:qFormat/>
    <w:rsid w:val="00AB6715"/>
    <w:pPr>
      <w:numPr>
        <w:ilvl w:val="1"/>
      </w:numPr>
      <w:spacing w:after="200"/>
      <w:outlineLvl w:val="1"/>
    </w:pPr>
  </w:style>
  <w:style w:type="paragraph" w:styleId="Nadpis3">
    <w:name w:val="heading 3"/>
    <w:basedOn w:val="Normln"/>
    <w:next w:val="Normln"/>
    <w:link w:val="Nadpis3Char"/>
    <w:uiPriority w:val="2"/>
    <w:qFormat/>
    <w:rsid w:val="00AB6715"/>
    <w:pPr>
      <w:keepNext/>
      <w:keepLines/>
      <w:numPr>
        <w:ilvl w:val="2"/>
        <w:numId w:val="19"/>
      </w:numPr>
      <w:spacing w:before="40" w:after="120"/>
      <w:outlineLvl w:val="2"/>
    </w:pPr>
    <w:rPr>
      <w:rFonts w:eastAsiaTheme="majorEastAsia" w:cstheme="majorBidi"/>
      <w:b/>
      <w:szCs w:val="24"/>
    </w:rPr>
  </w:style>
  <w:style w:type="paragraph" w:styleId="Nadpis4">
    <w:name w:val="heading 4"/>
    <w:basedOn w:val="Nadpis3"/>
    <w:next w:val="Normln"/>
    <w:link w:val="Nadpis4Char"/>
    <w:uiPriority w:val="2"/>
    <w:qFormat/>
    <w:rsid w:val="00AB6715"/>
    <w:pPr>
      <w:numPr>
        <w:ilvl w:val="3"/>
      </w:numPr>
      <w:outlineLvl w:val="3"/>
    </w:pPr>
    <w:rPr>
      <w:iCs/>
    </w:rPr>
  </w:style>
  <w:style w:type="paragraph" w:styleId="Nadpis5">
    <w:name w:val="heading 5"/>
    <w:basedOn w:val="Nadpis4"/>
    <w:next w:val="Normln"/>
    <w:link w:val="Nadpis5Char"/>
    <w:uiPriority w:val="2"/>
    <w:qFormat/>
    <w:rsid w:val="00AB6715"/>
    <w:pPr>
      <w:numPr>
        <w:ilvl w:val="4"/>
      </w:numPr>
      <w:outlineLvl w:val="4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character" w:customStyle="1" w:styleId="Nadpis2Char">
    <w:name w:val="Nadpis 2 Char"/>
    <w:basedOn w:val="Standardnpsmoodstavce"/>
    <w:link w:val="Nadpis2"/>
    <w:uiPriority w:val="2"/>
    <w:rsid w:val="00AB6715"/>
    <w:rPr>
      <w:rFonts w:ascii="Times New Roman" w:eastAsia="Cambria" w:hAnsi="Times New Roman" w:cs="Times New Roman"/>
      <w:b/>
      <w:sz w:val="24"/>
      <w:szCs w:val="24"/>
    </w:rPr>
  </w:style>
  <w:style w:type="paragraph" w:styleId="Podnadpis">
    <w:name w:val="Subtitle"/>
    <w:basedOn w:val="Normln"/>
    <w:next w:val="Normln"/>
    <w:link w:val="PodnadpisChar"/>
    <w:uiPriority w:val="99"/>
    <w:unhideWhenUsed/>
    <w:qFormat/>
    <w:rsid w:val="00AB6715"/>
    <w:pPr>
      <w:spacing w:before="240"/>
    </w:pPr>
    <w:rPr>
      <w:rFonts w:cs="Times New Roman"/>
      <w:b/>
      <w:szCs w:val="24"/>
    </w:rPr>
  </w:style>
  <w:style w:type="character" w:customStyle="1" w:styleId="PodnadpisChar">
    <w:name w:val="Podnadpis Char"/>
    <w:basedOn w:val="Standardnpsmoodstavce"/>
    <w:link w:val="Podnadpis"/>
    <w:uiPriority w:val="99"/>
    <w:rsid w:val="00AB6715"/>
    <w:rPr>
      <w:rFonts w:ascii="Times New Roman" w:hAnsi="Times New Roman" w:cs="Times New Roman"/>
      <w:b/>
      <w:sz w:val="24"/>
      <w:szCs w:val="24"/>
    </w:rPr>
  </w:style>
  <w:style w:type="paragraph" w:customStyle="1" w:styleId="AuthorList">
    <w:name w:val="Author List"/>
    <w:aliases w:val="Keywords,Abstract"/>
    <w:basedOn w:val="Podnadpis"/>
    <w:next w:val="Normln"/>
    <w:uiPriority w:val="1"/>
    <w:qFormat/>
    <w:rsid w:val="00AB6715"/>
  </w:style>
  <w:style w:type="paragraph" w:styleId="Textbubliny">
    <w:name w:val="Balloon Text"/>
    <w:basedOn w:val="Normln"/>
    <w:link w:val="TextbublinyChar"/>
    <w:uiPriority w:val="99"/>
    <w:semiHidden/>
    <w:unhideWhenUsed/>
    <w:rsid w:val="00AB671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B6715"/>
    <w:rPr>
      <w:rFonts w:ascii="Tahoma" w:hAnsi="Tahoma" w:cs="Tahoma"/>
      <w:sz w:val="16"/>
      <w:szCs w:val="16"/>
    </w:rPr>
  </w:style>
  <w:style w:type="character" w:styleId="Nzevknihy">
    <w:name w:val="Book Title"/>
    <w:basedOn w:val="Standardnpsmoodstavce"/>
    <w:uiPriority w:val="33"/>
    <w:qFormat/>
    <w:rsid w:val="00AB6715"/>
    <w:rPr>
      <w:rFonts w:ascii="Times New Roman" w:hAnsi="Times New Roman"/>
      <w:b/>
      <w:bCs/>
      <w:i/>
      <w:iCs/>
      <w:spacing w:val="5"/>
    </w:rPr>
  </w:style>
  <w:style w:type="paragraph" w:styleId="Titulek">
    <w:name w:val="caption"/>
    <w:basedOn w:val="Normln"/>
    <w:next w:val="Bezmezer"/>
    <w:uiPriority w:val="35"/>
    <w:unhideWhenUsed/>
    <w:qFormat/>
    <w:rsid w:val="00AB6715"/>
    <w:pPr>
      <w:keepNext/>
    </w:pPr>
    <w:rPr>
      <w:rFonts w:cs="Times New Roman"/>
      <w:b/>
      <w:bCs/>
      <w:szCs w:val="24"/>
    </w:rPr>
  </w:style>
  <w:style w:type="paragraph" w:styleId="Bezmezer">
    <w:name w:val="No Spacing"/>
    <w:uiPriority w:val="99"/>
    <w:unhideWhenUsed/>
    <w:qFormat/>
    <w:rsid w:val="00AB6715"/>
    <w:pPr>
      <w:spacing w:after="0" w:line="240" w:lineRule="auto"/>
    </w:pPr>
    <w:rPr>
      <w:rFonts w:ascii="Times New Roman" w:hAnsi="Times New Roman"/>
      <w:sz w:val="24"/>
    </w:rPr>
  </w:style>
  <w:style w:type="character" w:styleId="Odkaznakoment">
    <w:name w:val="annotation reference"/>
    <w:basedOn w:val="Standardnpsmoodstavce"/>
    <w:uiPriority w:val="99"/>
    <w:semiHidden/>
    <w:unhideWhenUsed/>
    <w:rsid w:val="00AB6715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AB6715"/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AB6715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AB6715"/>
    <w:rPr>
      <w:rFonts w:ascii="Times New Roman" w:hAnsi="Times New Roman"/>
      <w:b/>
      <w:bCs/>
      <w:sz w:val="20"/>
      <w:szCs w:val="20"/>
    </w:rPr>
  </w:style>
  <w:style w:type="character" w:styleId="Zdraznn">
    <w:name w:val="Emphasis"/>
    <w:basedOn w:val="Standardnpsmoodstavce"/>
    <w:uiPriority w:val="20"/>
    <w:qFormat/>
    <w:rsid w:val="00AB6715"/>
    <w:rPr>
      <w:rFonts w:ascii="Times New Roman" w:hAnsi="Times New Roman"/>
      <w:i/>
      <w:iCs/>
    </w:rPr>
  </w:style>
  <w:style w:type="character" w:styleId="Odkaznavysvtlivky">
    <w:name w:val="endnote reference"/>
    <w:basedOn w:val="Standardnpsmoodstavce"/>
    <w:uiPriority w:val="99"/>
    <w:semiHidden/>
    <w:unhideWhenUsed/>
    <w:rsid w:val="00AB6715"/>
    <w:rPr>
      <w:vertAlign w:val="superscript"/>
    </w:rPr>
  </w:style>
  <w:style w:type="paragraph" w:styleId="Textvysvtlivek">
    <w:name w:val="endnote text"/>
    <w:basedOn w:val="Normln"/>
    <w:link w:val="Textvysvtlivek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AB6715"/>
    <w:rPr>
      <w:rFonts w:ascii="Times New Roman" w:hAnsi="Times New Roman"/>
      <w:sz w:val="20"/>
      <w:szCs w:val="20"/>
    </w:rPr>
  </w:style>
  <w:style w:type="character" w:styleId="Sledovanodkaz">
    <w:name w:val="FollowedHyperlink"/>
    <w:basedOn w:val="Standardnpsmoodstavce"/>
    <w:uiPriority w:val="99"/>
    <w:semiHidden/>
    <w:unhideWhenUsed/>
    <w:rsid w:val="00AB6715"/>
    <w:rPr>
      <w:color w:val="800080" w:themeColor="followedHyperlink"/>
      <w:u w:val="single"/>
    </w:rPr>
  </w:style>
  <w:style w:type="paragraph" w:styleId="Zpat">
    <w:name w:val="footer"/>
    <w:basedOn w:val="Normln"/>
    <w:link w:val="ZpatChar"/>
    <w:uiPriority w:val="99"/>
    <w:unhideWhenUsed/>
    <w:rsid w:val="00AB6715"/>
    <w:pPr>
      <w:tabs>
        <w:tab w:val="center" w:pos="4844"/>
        <w:tab w:val="right" w:pos="9689"/>
      </w:tabs>
      <w:spacing w:after="0"/>
    </w:pPr>
  </w:style>
  <w:style w:type="character" w:customStyle="1" w:styleId="ZpatChar">
    <w:name w:val="Zápatí Char"/>
    <w:basedOn w:val="Standardnpsmoodstavce"/>
    <w:link w:val="Zpat"/>
    <w:uiPriority w:val="99"/>
    <w:rsid w:val="00AB6715"/>
    <w:rPr>
      <w:rFonts w:ascii="Times New Roman" w:hAnsi="Times New Roman"/>
      <w:sz w:val="24"/>
    </w:rPr>
  </w:style>
  <w:style w:type="character" w:styleId="Znakapoznpodarou">
    <w:name w:val="footnote reference"/>
    <w:basedOn w:val="Standardnpsmoodstavce"/>
    <w:uiPriority w:val="99"/>
    <w:semiHidden/>
    <w:unhideWhenUsed/>
    <w:rsid w:val="00AB6715"/>
    <w:rPr>
      <w:vertAlign w:val="superscript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AB6715"/>
    <w:pPr>
      <w:spacing w:after="0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AB6715"/>
    <w:rPr>
      <w:rFonts w:ascii="Times New Roman" w:hAnsi="Times New Roman"/>
      <w:sz w:val="20"/>
      <w:szCs w:val="20"/>
    </w:rPr>
  </w:style>
  <w:style w:type="paragraph" w:styleId="Zhlav">
    <w:name w:val="header"/>
    <w:basedOn w:val="Normln"/>
    <w:link w:val="ZhlavChar"/>
    <w:uiPriority w:val="99"/>
    <w:unhideWhenUsed/>
    <w:rsid w:val="00AB6715"/>
    <w:pPr>
      <w:tabs>
        <w:tab w:val="center" w:pos="4844"/>
        <w:tab w:val="right" w:pos="9689"/>
      </w:tabs>
    </w:pPr>
    <w:rPr>
      <w:b/>
    </w:rPr>
  </w:style>
  <w:style w:type="character" w:customStyle="1" w:styleId="ZhlavChar">
    <w:name w:val="Záhlaví Char"/>
    <w:basedOn w:val="Standardnpsmoodstavce"/>
    <w:link w:val="Zhlav"/>
    <w:uiPriority w:val="99"/>
    <w:rsid w:val="00AB6715"/>
    <w:rPr>
      <w:rFonts w:ascii="Times New Roman" w:hAnsi="Times New Roman"/>
      <w:b/>
      <w:sz w:val="24"/>
    </w:rPr>
  </w:style>
  <w:style w:type="paragraph" w:styleId="Odstavecseseznamem">
    <w:name w:val="List Paragraph"/>
    <w:basedOn w:val="Normln"/>
    <w:uiPriority w:val="3"/>
    <w:qFormat/>
    <w:rsid w:val="00AB6715"/>
    <w:pPr>
      <w:numPr>
        <w:numId w:val="13"/>
      </w:numPr>
      <w:contextualSpacing/>
    </w:pPr>
    <w:rPr>
      <w:rFonts w:eastAsia="Cambria" w:cs="Times New Roman"/>
      <w:szCs w:val="24"/>
    </w:rPr>
  </w:style>
  <w:style w:type="numbering" w:customStyle="1" w:styleId="Headings">
    <w:name w:val="Headings"/>
    <w:uiPriority w:val="99"/>
    <w:rsid w:val="00AB6715"/>
    <w:pPr>
      <w:numPr>
        <w:numId w:val="14"/>
      </w:numPr>
    </w:pPr>
  </w:style>
  <w:style w:type="character" w:styleId="Hypertextovodkaz">
    <w:name w:val="Hyperlink"/>
    <w:basedOn w:val="Standardnpsmoodstavce"/>
    <w:uiPriority w:val="99"/>
    <w:unhideWhenUsed/>
    <w:rsid w:val="00AB6715"/>
    <w:rPr>
      <w:color w:val="0000FF"/>
      <w:u w:val="single"/>
    </w:rPr>
  </w:style>
  <w:style w:type="character" w:styleId="Zdraznnintenzivn">
    <w:name w:val="Intense Emphasis"/>
    <w:basedOn w:val="Standardnpsmoodstavce"/>
    <w:uiPriority w:val="21"/>
    <w:unhideWhenUsed/>
    <w:rsid w:val="00AB6715"/>
    <w:rPr>
      <w:rFonts w:ascii="Times New Roman" w:hAnsi="Times New Roman"/>
      <w:i/>
      <w:iCs/>
      <w:color w:val="auto"/>
    </w:rPr>
  </w:style>
  <w:style w:type="character" w:styleId="Odkazintenzivn">
    <w:name w:val="Intense Reference"/>
    <w:basedOn w:val="Standardnpsmoodstavce"/>
    <w:uiPriority w:val="32"/>
    <w:qFormat/>
    <w:rsid w:val="00AB6715"/>
    <w:rPr>
      <w:b/>
      <w:bCs/>
      <w:smallCaps/>
      <w:color w:val="auto"/>
      <w:spacing w:val="5"/>
    </w:rPr>
  </w:style>
  <w:style w:type="character" w:styleId="slodku">
    <w:name w:val="line number"/>
    <w:basedOn w:val="Standardnpsmoodstavce"/>
    <w:uiPriority w:val="99"/>
    <w:semiHidden/>
    <w:unhideWhenUsed/>
    <w:rsid w:val="00AB6715"/>
  </w:style>
  <w:style w:type="character" w:customStyle="1" w:styleId="Nadpis3Char">
    <w:name w:val="Nadpis 3 Char"/>
    <w:basedOn w:val="Standardnpsmoodstavce"/>
    <w:link w:val="Nadpis3"/>
    <w:uiPriority w:val="2"/>
    <w:rsid w:val="00AB6715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character" w:customStyle="1" w:styleId="Nadpis5Char">
    <w:name w:val="Nadpis 5 Char"/>
    <w:basedOn w:val="Standardnpsmoodstavce"/>
    <w:link w:val="Nadpis5"/>
    <w:uiPriority w:val="2"/>
    <w:rsid w:val="00AB6715"/>
    <w:rPr>
      <w:rFonts w:ascii="Times New Roman" w:eastAsiaTheme="majorEastAsia" w:hAnsi="Times New Roman" w:cstheme="majorBidi"/>
      <w:b/>
      <w:iCs/>
      <w:sz w:val="24"/>
      <w:szCs w:val="24"/>
    </w:rPr>
  </w:style>
  <w:style w:type="paragraph" w:styleId="Normlnweb">
    <w:name w:val="Normal (Web)"/>
    <w:basedOn w:val="Normln"/>
    <w:uiPriority w:val="99"/>
    <w:unhideWhenUsed/>
    <w:rsid w:val="00AB6715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Citt">
    <w:name w:val="Quote"/>
    <w:basedOn w:val="Normln"/>
    <w:next w:val="Normln"/>
    <w:link w:val="CittChar"/>
    <w:uiPriority w:val="29"/>
    <w:qFormat/>
    <w:rsid w:val="00AB671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B6715"/>
    <w:rPr>
      <w:rFonts w:ascii="Times New Roman" w:hAnsi="Times New Roman"/>
      <w:i/>
      <w:iCs/>
      <w:color w:val="404040" w:themeColor="text1" w:themeTint="BF"/>
      <w:sz w:val="24"/>
    </w:rPr>
  </w:style>
  <w:style w:type="character" w:styleId="Siln">
    <w:name w:val="Strong"/>
    <w:basedOn w:val="Standardnpsmoodstavce"/>
    <w:uiPriority w:val="22"/>
    <w:qFormat/>
    <w:rsid w:val="00AB6715"/>
    <w:rPr>
      <w:rFonts w:ascii="Times New Roman" w:hAnsi="Times New Roman"/>
      <w:b/>
      <w:bCs/>
    </w:rPr>
  </w:style>
  <w:style w:type="character" w:styleId="Zdraznnjemn">
    <w:name w:val="Subtle Emphasis"/>
    <w:basedOn w:val="Standardnpsmoodstavce"/>
    <w:uiPriority w:val="19"/>
    <w:qFormat/>
    <w:rsid w:val="00AB6715"/>
    <w:rPr>
      <w:rFonts w:ascii="Times New Roman" w:hAnsi="Times New Roman"/>
      <w:i/>
      <w:iCs/>
      <w:color w:val="404040" w:themeColor="text1" w:themeTint="BF"/>
    </w:rPr>
  </w:style>
  <w:style w:type="table" w:styleId="Mkatabulky">
    <w:name w:val="Table Grid"/>
    <w:basedOn w:val="Normlntabulka"/>
    <w:uiPriority w:val="59"/>
    <w:rsid w:val="00AB6715"/>
    <w:pPr>
      <w:spacing w:after="0" w:line="240" w:lineRule="auto"/>
    </w:pPr>
    <w:rPr>
      <w:rFonts w:asciiTheme="majorHAnsi" w:hAnsiTheme="maj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zev">
    <w:name w:val="Title"/>
    <w:basedOn w:val="Normln"/>
    <w:next w:val="Normln"/>
    <w:link w:val="NzevChar"/>
    <w:qFormat/>
    <w:rsid w:val="00AB6715"/>
    <w:pPr>
      <w:suppressLineNumbers/>
      <w:spacing w:before="240" w:after="360"/>
      <w:jc w:val="center"/>
    </w:pPr>
    <w:rPr>
      <w:rFonts w:cs="Times New Roman"/>
      <w:b/>
      <w:sz w:val="32"/>
      <w:szCs w:val="32"/>
    </w:rPr>
  </w:style>
  <w:style w:type="character" w:customStyle="1" w:styleId="NzevChar">
    <w:name w:val="Název Char"/>
    <w:basedOn w:val="Standardnpsmoodstavce"/>
    <w:link w:val="Nzev"/>
    <w:rsid w:val="00AB6715"/>
    <w:rPr>
      <w:rFonts w:ascii="Times New Roman" w:hAnsi="Times New Roman" w:cs="Times New Roman"/>
      <w:b/>
      <w:sz w:val="32"/>
      <w:szCs w:val="32"/>
    </w:rPr>
  </w:style>
  <w:style w:type="paragraph" w:customStyle="1" w:styleId="SupplementaryMaterial">
    <w:name w:val="Supplementary Material"/>
    <w:basedOn w:val="Nzev"/>
    <w:next w:val="Nzev"/>
    <w:qFormat/>
    <w:rsid w:val="0001436A"/>
    <w:pPr>
      <w:spacing w:after="120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5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ua.stocco\Documents\Templates\Frontiers_Word_Templates\Supplementary_Materi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7064DCE5-5A33-4F47-8964-0072E0C3B2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Supplementary_Material</Template>
  <TotalTime>166</TotalTime>
  <Pages>6</Pages>
  <Words>437</Words>
  <Characters>2583</Characters>
  <Application>Microsoft Office Word</Application>
  <DocSecurity>0</DocSecurity>
  <Lines>21</Lines>
  <Paragraphs>6</Paragraphs>
  <ScaleCrop>false</ScaleCrop>
  <HeadingPairs>
    <vt:vector size="6" baseType="variant">
      <vt:variant>
        <vt:lpstr>Název</vt:lpstr>
      </vt:variant>
      <vt:variant>
        <vt:i4>1</vt:i4>
      </vt:variant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Frontiers Media SA</dc:creator>
  <cp:lastModifiedBy>Barták Vojtěch</cp:lastModifiedBy>
  <cp:revision>5</cp:revision>
  <cp:lastPrinted>2013-10-03T12:51:00Z</cp:lastPrinted>
  <dcterms:created xsi:type="dcterms:W3CDTF">2023-01-16T15:10:00Z</dcterms:created>
  <dcterms:modified xsi:type="dcterms:W3CDTF">2023-01-23T19:45:00Z</dcterms:modified>
</cp:coreProperties>
</file>