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27EEE6" w14:textId="77777777" w:rsidR="00654E8F" w:rsidRPr="001549D3" w:rsidRDefault="00654E8F" w:rsidP="0001436A">
      <w:pPr>
        <w:pStyle w:val="SupplementaryMaterial"/>
        <w:rPr>
          <w:b w:val="0"/>
        </w:rPr>
      </w:pPr>
      <w:r w:rsidRPr="001549D3">
        <w:t>Supplementary Material</w:t>
      </w:r>
    </w:p>
    <w:p w14:paraId="74286B7B" w14:textId="6D60EFC6" w:rsidR="00DF6863" w:rsidRDefault="00DF6863" w:rsidP="002B4A57">
      <w:pPr>
        <w:keepNext/>
        <w:rPr>
          <w:rFonts w:cs="Times New Roman"/>
          <w:szCs w:val="24"/>
        </w:rPr>
      </w:pPr>
      <w:r w:rsidRPr="00DF6863">
        <w:rPr>
          <w:rFonts w:cs="Times New Roman"/>
          <w:b/>
          <w:szCs w:val="24"/>
        </w:rPr>
        <w:t>Table S1.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DF6863">
        <w:rPr>
          <w:rFonts w:cs="Times New Roman"/>
          <w:szCs w:val="24"/>
        </w:rPr>
        <w:t>Table of coefficients for linear mixed models comparing Yellowhammer singing activity at localities in agricultural landscape and near highways.</w:t>
      </w:r>
    </w:p>
    <w:tbl>
      <w:tblPr>
        <w:tblW w:w="1238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67"/>
        <w:gridCol w:w="1225"/>
        <w:gridCol w:w="1219"/>
        <w:gridCol w:w="937"/>
        <w:gridCol w:w="1096"/>
        <w:gridCol w:w="1219"/>
        <w:gridCol w:w="937"/>
        <w:gridCol w:w="1225"/>
        <w:gridCol w:w="1219"/>
        <w:gridCol w:w="937"/>
      </w:tblGrid>
      <w:tr w:rsidR="00DF6863" w:rsidRPr="00DC5963" w14:paraId="7BD27421" w14:textId="77777777" w:rsidTr="00DC5963">
        <w:trPr>
          <w:trHeight w:val="400"/>
        </w:trPr>
        <w:tc>
          <w:tcPr>
            <w:tcW w:w="23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3B8E4C" w14:textId="77777777" w:rsidR="00DF6863" w:rsidRPr="00DC5963" w:rsidRDefault="00DF6863" w:rsidP="00B6523C">
            <w:pPr>
              <w:widowControl w:val="0"/>
              <w:spacing w:after="0" w:line="276" w:lineRule="auto"/>
              <w:rPr>
                <w:i/>
                <w:sz w:val="22"/>
              </w:rPr>
            </w:pPr>
          </w:p>
        </w:tc>
        <w:tc>
          <w:tcPr>
            <w:tcW w:w="10014" w:type="dxa"/>
            <w:gridSpan w:val="9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CEC118" w14:textId="77777777" w:rsidR="00DF6863" w:rsidRPr="00DC5963" w:rsidRDefault="00DF6863" w:rsidP="00B6523C">
            <w:pPr>
              <w:widowControl w:val="0"/>
              <w:spacing w:after="0" w:line="276" w:lineRule="auto"/>
              <w:jc w:val="center"/>
              <w:rPr>
                <w:i/>
                <w:sz w:val="22"/>
              </w:rPr>
            </w:pPr>
            <w:r w:rsidRPr="00DC5963">
              <w:rPr>
                <w:i/>
                <w:sz w:val="22"/>
              </w:rPr>
              <w:t>Response</w:t>
            </w:r>
          </w:p>
        </w:tc>
      </w:tr>
      <w:tr w:rsidR="00DC5963" w:rsidRPr="00DC5963" w14:paraId="69A784AD" w14:textId="77777777" w:rsidTr="00DC5963">
        <w:trPr>
          <w:trHeight w:val="315"/>
        </w:trPr>
        <w:tc>
          <w:tcPr>
            <w:tcW w:w="2367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BE21F4" w14:textId="77777777" w:rsidR="00DC5963" w:rsidRPr="00DC5963" w:rsidRDefault="00DC5963" w:rsidP="00B6523C">
            <w:pPr>
              <w:widowControl w:val="0"/>
              <w:spacing w:after="0" w:line="276" w:lineRule="auto"/>
              <w:rPr>
                <w:i/>
                <w:sz w:val="22"/>
              </w:rPr>
            </w:pPr>
            <w:r w:rsidRPr="00DC5963">
              <w:rPr>
                <w:i/>
                <w:sz w:val="22"/>
              </w:rPr>
              <w:t>Term</w:t>
            </w:r>
          </w:p>
        </w:tc>
        <w:tc>
          <w:tcPr>
            <w:tcW w:w="3381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29732B" w14:textId="72D79D06" w:rsidR="00DC5963" w:rsidRPr="00DC5963" w:rsidRDefault="00DC5963" w:rsidP="00B6523C">
            <w:pPr>
              <w:widowControl w:val="0"/>
              <w:spacing w:after="0" w:line="276" w:lineRule="auto"/>
              <w:jc w:val="center"/>
              <w:rPr>
                <w:i/>
                <w:sz w:val="22"/>
              </w:rPr>
            </w:pPr>
            <w:r w:rsidRPr="00DC5963">
              <w:rPr>
                <w:i/>
                <w:sz w:val="22"/>
              </w:rPr>
              <w:t>Song duration</w:t>
            </w:r>
          </w:p>
        </w:tc>
        <w:tc>
          <w:tcPr>
            <w:tcW w:w="3252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34172F" w14:textId="28DA00A0" w:rsidR="00DC5963" w:rsidRPr="00DC5963" w:rsidRDefault="00DC5963" w:rsidP="00B6523C">
            <w:pPr>
              <w:widowControl w:val="0"/>
              <w:spacing w:after="0" w:line="276" w:lineRule="auto"/>
              <w:jc w:val="center"/>
              <w:rPr>
                <w:i/>
                <w:sz w:val="22"/>
              </w:rPr>
            </w:pPr>
            <w:r w:rsidRPr="00DC5963">
              <w:rPr>
                <w:i/>
                <w:sz w:val="22"/>
              </w:rPr>
              <w:t>Strophe length</w:t>
            </w:r>
          </w:p>
        </w:tc>
        <w:tc>
          <w:tcPr>
            <w:tcW w:w="3381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B638A3" w14:textId="0F834F5F" w:rsidR="00DC5963" w:rsidRPr="00DC5963" w:rsidRDefault="008C0C00" w:rsidP="00B6523C">
            <w:pPr>
              <w:widowControl w:val="0"/>
              <w:spacing w:after="0" w:line="276" w:lineRule="auto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Onset of singing</w:t>
            </w:r>
          </w:p>
        </w:tc>
      </w:tr>
      <w:tr w:rsidR="00DC5963" w:rsidRPr="00DC5963" w14:paraId="530B0AED" w14:textId="77777777" w:rsidTr="00DC5963">
        <w:trPr>
          <w:trHeight w:val="315"/>
        </w:trPr>
        <w:tc>
          <w:tcPr>
            <w:tcW w:w="2367" w:type="dxa"/>
            <w:vMerge/>
            <w:tcBorders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9DB48" w14:textId="77777777" w:rsidR="00DC5963" w:rsidRPr="00DC5963" w:rsidRDefault="00DC5963" w:rsidP="00B6523C">
            <w:pPr>
              <w:widowControl w:val="0"/>
              <w:spacing w:after="0" w:line="276" w:lineRule="auto"/>
              <w:rPr>
                <w:sz w:val="22"/>
              </w:rPr>
            </w:pP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7E36D1" w14:textId="77777777" w:rsidR="00DC5963" w:rsidRPr="00DC5963" w:rsidRDefault="00DC5963" w:rsidP="00B6523C">
            <w:pPr>
              <w:widowControl w:val="0"/>
              <w:spacing w:after="0" w:line="276" w:lineRule="auto"/>
              <w:rPr>
                <w:i/>
                <w:sz w:val="22"/>
              </w:rPr>
            </w:pPr>
            <w:r w:rsidRPr="00DC5963">
              <w:rPr>
                <w:i/>
                <w:sz w:val="22"/>
              </w:rPr>
              <w:t>Estimate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09CBB7" w14:textId="77777777" w:rsidR="00DC5963" w:rsidRPr="00DC5963" w:rsidRDefault="00DC5963" w:rsidP="00B6523C">
            <w:pPr>
              <w:widowControl w:val="0"/>
              <w:spacing w:after="0" w:line="276" w:lineRule="auto"/>
              <w:rPr>
                <w:i/>
                <w:sz w:val="22"/>
              </w:rPr>
            </w:pPr>
            <w:r w:rsidRPr="00DC5963">
              <w:rPr>
                <w:i/>
                <w:sz w:val="22"/>
              </w:rPr>
              <w:t>Std. Error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D8F283" w14:textId="77777777" w:rsidR="00DC5963" w:rsidRPr="00DC5963" w:rsidRDefault="00DC5963" w:rsidP="00B6523C">
            <w:pPr>
              <w:widowControl w:val="0"/>
              <w:spacing w:after="0" w:line="276" w:lineRule="auto"/>
              <w:rPr>
                <w:i/>
                <w:sz w:val="22"/>
              </w:rPr>
            </w:pPr>
            <w:r w:rsidRPr="00DC5963">
              <w:rPr>
                <w:i/>
                <w:sz w:val="22"/>
              </w:rPr>
              <w:t>t-value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DC6CEC" w14:textId="77777777" w:rsidR="00DC5963" w:rsidRPr="00DC5963" w:rsidRDefault="00DC5963" w:rsidP="00B6523C">
            <w:pPr>
              <w:widowControl w:val="0"/>
              <w:spacing w:after="0" w:line="276" w:lineRule="auto"/>
              <w:rPr>
                <w:i/>
                <w:sz w:val="22"/>
              </w:rPr>
            </w:pPr>
            <w:r w:rsidRPr="00DC5963">
              <w:rPr>
                <w:i/>
                <w:sz w:val="22"/>
              </w:rPr>
              <w:t>Estimate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4B71B4" w14:textId="77777777" w:rsidR="00DC5963" w:rsidRPr="00DC5963" w:rsidRDefault="00DC5963" w:rsidP="00B6523C">
            <w:pPr>
              <w:widowControl w:val="0"/>
              <w:spacing w:after="0" w:line="276" w:lineRule="auto"/>
              <w:rPr>
                <w:i/>
                <w:sz w:val="22"/>
              </w:rPr>
            </w:pPr>
            <w:r w:rsidRPr="00DC5963">
              <w:rPr>
                <w:i/>
                <w:sz w:val="22"/>
              </w:rPr>
              <w:t>Std. Error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55C34F" w14:textId="77777777" w:rsidR="00DC5963" w:rsidRPr="00DC5963" w:rsidRDefault="00DC5963" w:rsidP="00B6523C">
            <w:pPr>
              <w:widowControl w:val="0"/>
              <w:spacing w:after="0" w:line="276" w:lineRule="auto"/>
              <w:rPr>
                <w:i/>
                <w:sz w:val="22"/>
              </w:rPr>
            </w:pPr>
            <w:r w:rsidRPr="00DC5963">
              <w:rPr>
                <w:i/>
                <w:sz w:val="22"/>
              </w:rPr>
              <w:t>t-value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035F6F" w14:textId="77777777" w:rsidR="00DC5963" w:rsidRPr="00DC5963" w:rsidRDefault="00DC5963" w:rsidP="00B6523C">
            <w:pPr>
              <w:widowControl w:val="0"/>
              <w:spacing w:after="0" w:line="276" w:lineRule="auto"/>
              <w:rPr>
                <w:i/>
                <w:sz w:val="22"/>
              </w:rPr>
            </w:pPr>
            <w:r w:rsidRPr="00DC5963">
              <w:rPr>
                <w:i/>
                <w:sz w:val="22"/>
              </w:rPr>
              <w:t>Estimate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70FDBE" w14:textId="77777777" w:rsidR="00DC5963" w:rsidRPr="00DC5963" w:rsidRDefault="00DC5963" w:rsidP="00B6523C">
            <w:pPr>
              <w:widowControl w:val="0"/>
              <w:spacing w:after="0" w:line="276" w:lineRule="auto"/>
              <w:rPr>
                <w:i/>
                <w:sz w:val="22"/>
              </w:rPr>
            </w:pPr>
            <w:r w:rsidRPr="00DC5963">
              <w:rPr>
                <w:i/>
                <w:sz w:val="22"/>
              </w:rPr>
              <w:t>Std. Error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C32263" w14:textId="77777777" w:rsidR="00DC5963" w:rsidRPr="00DC5963" w:rsidRDefault="00DC5963" w:rsidP="00B6523C">
            <w:pPr>
              <w:widowControl w:val="0"/>
              <w:spacing w:after="0" w:line="276" w:lineRule="auto"/>
              <w:rPr>
                <w:i/>
                <w:sz w:val="22"/>
              </w:rPr>
            </w:pPr>
            <w:r w:rsidRPr="00DC5963">
              <w:rPr>
                <w:i/>
                <w:sz w:val="22"/>
              </w:rPr>
              <w:t>t-value</w:t>
            </w:r>
          </w:p>
        </w:tc>
      </w:tr>
      <w:tr w:rsidR="00841A25" w:rsidRPr="00DC5963" w14:paraId="292E7356" w14:textId="77777777" w:rsidTr="007D3CA3">
        <w:trPr>
          <w:trHeight w:val="315"/>
        </w:trPr>
        <w:tc>
          <w:tcPr>
            <w:tcW w:w="23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AF1391" w14:textId="77777777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(Intercept)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C8E89F9" w14:textId="088B405B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191D68">
              <w:rPr>
                <w:sz w:val="22"/>
              </w:rPr>
              <w:t>180.109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3500FAB" w14:textId="231F7402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191D68">
              <w:rPr>
                <w:sz w:val="22"/>
              </w:rPr>
              <w:t>28.927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175D07D" w14:textId="38540BD6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191D68">
              <w:rPr>
                <w:sz w:val="22"/>
              </w:rPr>
              <w:t>6.226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CC1C30" w14:textId="73DCF271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6C317D">
              <w:rPr>
                <w:sz w:val="22"/>
              </w:rPr>
              <w:t>1.392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622093" w14:textId="7E4DC219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6C317D">
              <w:rPr>
                <w:sz w:val="22"/>
              </w:rPr>
              <w:t>0.121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8877A6" w14:textId="081C2C67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6C317D">
              <w:rPr>
                <w:sz w:val="22"/>
              </w:rPr>
              <w:t>11.515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1A1516" w14:textId="6F39CEF5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-10.578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A7AF61" w14:textId="17C5771B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14.61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FFF387" w14:textId="0D770215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-0.724</w:t>
            </w:r>
          </w:p>
        </w:tc>
      </w:tr>
      <w:tr w:rsidR="00841A25" w:rsidRPr="00DC5963" w14:paraId="478B2702" w14:textId="77777777" w:rsidTr="007C2690">
        <w:trPr>
          <w:trHeight w:val="315"/>
        </w:trPr>
        <w:tc>
          <w:tcPr>
            <w:tcW w:w="23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0B764B" w14:textId="4143B5F2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proofErr w:type="spellStart"/>
            <w:r w:rsidRPr="00DC5963">
              <w:rPr>
                <w:sz w:val="22"/>
              </w:rPr>
              <w:t>day</w:t>
            </w:r>
            <w:r>
              <w:rPr>
                <w:sz w:val="22"/>
              </w:rPr>
              <w:t>Su</w:t>
            </w:r>
            <w:r w:rsidRPr="00DC5963">
              <w:rPr>
                <w:sz w:val="22"/>
              </w:rPr>
              <w:t>nday</w:t>
            </w:r>
            <w:proofErr w:type="spellEnd"/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0C60319" w14:textId="10E37EC1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191D68">
              <w:rPr>
                <w:sz w:val="22"/>
              </w:rPr>
              <w:t>23.993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771A6A1" w14:textId="60353B61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191D68">
              <w:rPr>
                <w:sz w:val="22"/>
              </w:rPr>
              <w:t>14.089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E125272" w14:textId="61540353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191D68">
              <w:rPr>
                <w:sz w:val="22"/>
              </w:rPr>
              <w:t>1.703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F19EBB" w14:textId="6485C1C8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633211" w14:textId="7A67FEB4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84909C" w14:textId="02A3328F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930CB3" w14:textId="0C985218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5AF05D" w14:textId="4A920E2D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C4089C" w14:textId="6036BBAC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</w:tr>
      <w:tr w:rsidR="00841A25" w:rsidRPr="00DC5963" w14:paraId="1F13B8BE" w14:textId="77777777" w:rsidTr="007C2690">
        <w:trPr>
          <w:trHeight w:val="315"/>
        </w:trPr>
        <w:tc>
          <w:tcPr>
            <w:tcW w:w="23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644581" w14:textId="77777777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proofErr w:type="spellStart"/>
            <w:r w:rsidRPr="00DC5963">
              <w:rPr>
                <w:sz w:val="22"/>
              </w:rPr>
              <w:t>locHW</w:t>
            </w:r>
            <w:proofErr w:type="spellEnd"/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1CB2E2B" w14:textId="65F21914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191D68">
              <w:rPr>
                <w:sz w:val="22"/>
              </w:rPr>
              <w:t>-129.121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AB70C53" w14:textId="38D85061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191D68">
              <w:rPr>
                <w:sz w:val="22"/>
              </w:rPr>
              <w:t>38.962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B60AAC9" w14:textId="06377EFF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191D68">
              <w:rPr>
                <w:sz w:val="22"/>
              </w:rPr>
              <w:t>-3.314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84CAAA" w14:textId="4A5181E2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6C317D">
              <w:rPr>
                <w:sz w:val="22"/>
              </w:rPr>
              <w:t>-0.505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5FE074" w14:textId="33F08DD3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6C317D">
              <w:rPr>
                <w:sz w:val="22"/>
              </w:rPr>
              <w:t>0.169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32B65A" w14:textId="2E7D9F83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6C317D">
              <w:rPr>
                <w:sz w:val="22"/>
              </w:rPr>
              <w:t>-2.997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FC9948" w14:textId="28489B10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4.79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914FD9" w14:textId="04716A2A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20.808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B118DD" w14:textId="0E028D53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0.23</w:t>
            </w:r>
          </w:p>
        </w:tc>
      </w:tr>
      <w:tr w:rsidR="00841A25" w:rsidRPr="00DC5963" w14:paraId="739A1860" w14:textId="77777777" w:rsidTr="00BB7A9C">
        <w:trPr>
          <w:trHeight w:val="315"/>
        </w:trPr>
        <w:tc>
          <w:tcPr>
            <w:tcW w:w="23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A31E6C" w14:textId="77777777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pressure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6D3076D" w14:textId="759E9990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191D68">
              <w:rPr>
                <w:sz w:val="22"/>
              </w:rPr>
              <w:t>43.786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8D0B38A" w14:textId="2E071704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191D68">
              <w:rPr>
                <w:sz w:val="22"/>
              </w:rPr>
              <w:t>15.417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984B841" w14:textId="5B8C912C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191D68">
              <w:rPr>
                <w:sz w:val="22"/>
              </w:rPr>
              <w:t>2.84</w:t>
            </w:r>
            <w:r>
              <w:rPr>
                <w:sz w:val="22"/>
              </w:rPr>
              <w:t>0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9D9104" w14:textId="1211CECF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D14CF2" w14:textId="5037945E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81E1EA" w14:textId="7F43CAB0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A8DA52" w14:textId="22BA26E1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-0.1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CC75C5" w14:textId="5A7258FB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2.186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CEFBAD" w14:textId="6FCC8DD1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-0.046</w:t>
            </w:r>
          </w:p>
        </w:tc>
      </w:tr>
      <w:tr w:rsidR="00841A25" w:rsidRPr="00DC5963" w14:paraId="3A357685" w14:textId="77777777" w:rsidTr="00E23BC9">
        <w:trPr>
          <w:trHeight w:val="315"/>
        </w:trPr>
        <w:tc>
          <w:tcPr>
            <w:tcW w:w="23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A616BA" w14:textId="77777777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wind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3C2E783" w14:textId="0A6D1537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191D68">
              <w:rPr>
                <w:sz w:val="22"/>
              </w:rPr>
              <w:t>35.813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73875DE" w14:textId="734705E9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191D68">
              <w:rPr>
                <w:sz w:val="22"/>
              </w:rPr>
              <w:t>14.633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C0E8110" w14:textId="43EACF68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191D68">
              <w:rPr>
                <w:sz w:val="22"/>
              </w:rPr>
              <w:t>2.447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7A4498" w14:textId="66C3BB65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A61F6A" w14:textId="7DF8FC76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0FCEB7" w14:textId="53FA34D9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4500C5" w14:textId="48C6926C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5.44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3B6853" w14:textId="04EC0E6F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2.539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1DFB11" w14:textId="6EF25997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2.142</w:t>
            </w:r>
          </w:p>
        </w:tc>
      </w:tr>
      <w:tr w:rsidR="00841A25" w:rsidRPr="00DC5963" w14:paraId="5462D31E" w14:textId="77777777" w:rsidTr="00DF7E10">
        <w:trPr>
          <w:trHeight w:val="315"/>
        </w:trPr>
        <w:tc>
          <w:tcPr>
            <w:tcW w:w="23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10A0C3" w14:textId="77777777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cloudiness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8F42785" w14:textId="407C2F58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191D68">
              <w:rPr>
                <w:sz w:val="22"/>
              </w:rPr>
              <w:t>21.55</w:t>
            </w:r>
            <w:r>
              <w:rPr>
                <w:sz w:val="22"/>
              </w:rPr>
              <w:t>0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99CC228" w14:textId="773121E6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191D68">
              <w:rPr>
                <w:sz w:val="22"/>
              </w:rPr>
              <w:t>13.46</w:t>
            </w:r>
            <w:r>
              <w:rPr>
                <w:sz w:val="22"/>
              </w:rPr>
              <w:t>0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DD12BC9" w14:textId="375F88B9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191D68">
              <w:rPr>
                <w:sz w:val="22"/>
              </w:rPr>
              <w:t>1.601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897AC9" w14:textId="40CA5DF2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3856C5" w14:textId="2E82E315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65B707" w14:textId="6E4E721F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7E60F4" w14:textId="6405AEEE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5.858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5A3007" w14:textId="4914D37A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2.242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F17003" w14:textId="3F01C231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2.612</w:t>
            </w:r>
          </w:p>
        </w:tc>
      </w:tr>
      <w:tr w:rsidR="00841A25" w:rsidRPr="00DC5963" w14:paraId="4E7D9327" w14:textId="77777777" w:rsidTr="00DC5963">
        <w:trPr>
          <w:trHeight w:val="315"/>
        </w:trPr>
        <w:tc>
          <w:tcPr>
            <w:tcW w:w="23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4A104B" w14:textId="77777777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temp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600AC1" w14:textId="77777777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894B2E" w14:textId="77777777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15FEF9" w14:textId="77777777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E37970" w14:textId="69F219E9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6C317D">
              <w:rPr>
                <w:sz w:val="22"/>
              </w:rPr>
              <w:t>0.179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B69581" w14:textId="07D8DEF5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6C317D">
              <w:rPr>
                <w:sz w:val="22"/>
              </w:rPr>
              <w:t>0.119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924B35" w14:textId="25EE1248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6C317D">
              <w:rPr>
                <w:sz w:val="22"/>
              </w:rPr>
              <w:t>1.506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A93262" w14:textId="146D829B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FEAA27" w14:textId="483826BC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D257C3" w14:textId="2D32DD81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</w:tr>
      <w:tr w:rsidR="00841A25" w:rsidRPr="00DC5963" w14:paraId="3B8E76BC" w14:textId="77777777" w:rsidTr="00DC5963">
        <w:trPr>
          <w:trHeight w:val="315"/>
        </w:trPr>
        <w:tc>
          <w:tcPr>
            <w:tcW w:w="23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832BAA" w14:textId="77777777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proofErr w:type="spellStart"/>
            <w:proofErr w:type="gramStart"/>
            <w:r w:rsidRPr="00DC5963">
              <w:rPr>
                <w:sz w:val="22"/>
              </w:rPr>
              <w:t>locHW:pressure</w:t>
            </w:r>
            <w:proofErr w:type="spellEnd"/>
            <w:proofErr w:type="gramEnd"/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2EF332" w14:textId="14C67BA6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191D68">
              <w:rPr>
                <w:sz w:val="22"/>
              </w:rPr>
              <w:t>-33.527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34A838" w14:textId="2BBE4802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191D68">
              <w:rPr>
                <w:sz w:val="22"/>
              </w:rPr>
              <w:t>19.804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264B20" w14:textId="6B0565E9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191D68">
              <w:rPr>
                <w:sz w:val="22"/>
              </w:rPr>
              <w:t>-1.693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1D0235" w14:textId="31649987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EAA790" w14:textId="7B629101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2AFFF9" w14:textId="0F61BFB7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74B07C" w14:textId="34870F34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10.216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371B1" w14:textId="3C5F066C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3.049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4D7BAD" w14:textId="2486307B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3.351</w:t>
            </w:r>
          </w:p>
        </w:tc>
      </w:tr>
      <w:tr w:rsidR="00841A25" w:rsidRPr="00DC5963" w14:paraId="532AAE7D" w14:textId="77777777" w:rsidTr="00DC5963">
        <w:trPr>
          <w:trHeight w:val="315"/>
        </w:trPr>
        <w:tc>
          <w:tcPr>
            <w:tcW w:w="23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6DF0CC" w14:textId="77777777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proofErr w:type="spellStart"/>
            <w:proofErr w:type="gramStart"/>
            <w:r w:rsidRPr="00DC5963">
              <w:rPr>
                <w:sz w:val="22"/>
              </w:rPr>
              <w:t>locHW:temp</w:t>
            </w:r>
            <w:proofErr w:type="spellEnd"/>
            <w:proofErr w:type="gramEnd"/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BBAE89" w14:textId="77777777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236AE1" w14:textId="77777777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C7FA8C" w14:textId="77777777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E3D1A2" w14:textId="1D09E255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6C317D">
              <w:rPr>
                <w:sz w:val="22"/>
              </w:rPr>
              <w:t>-0.329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EE0898" w14:textId="1F3C881C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6C317D">
              <w:rPr>
                <w:sz w:val="22"/>
              </w:rPr>
              <w:t>0.164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CC99C4" w14:textId="703E5A9C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6C317D">
              <w:rPr>
                <w:sz w:val="22"/>
              </w:rPr>
              <w:t>-2.014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F0D83B" w14:textId="75ECB8B6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A42408" w14:textId="157702F9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06FD28" w14:textId="11B9D0D1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</w:tr>
    </w:tbl>
    <w:p w14:paraId="3ADB5FF6" w14:textId="77777777" w:rsidR="00DF6863" w:rsidRPr="002B4A57" w:rsidRDefault="00DF6863" w:rsidP="002B4A57">
      <w:pPr>
        <w:keepNext/>
        <w:rPr>
          <w:rFonts w:cs="Times New Roman"/>
          <w:b/>
          <w:szCs w:val="24"/>
        </w:rPr>
      </w:pPr>
    </w:p>
    <w:p w14:paraId="6BC2F3BB" w14:textId="77777777" w:rsidR="00DF6863" w:rsidRPr="00DF6863" w:rsidRDefault="00DF6863" w:rsidP="00DF6863">
      <w:pPr>
        <w:keepNext/>
        <w:rPr>
          <w:rFonts w:cs="Times New Roman"/>
          <w:b/>
          <w:szCs w:val="24"/>
        </w:rPr>
      </w:pPr>
      <w:r w:rsidRPr="00DF6863">
        <w:rPr>
          <w:rFonts w:cs="Times New Roman"/>
          <w:b/>
          <w:szCs w:val="24"/>
        </w:rPr>
        <w:t xml:space="preserve">Table S2. </w:t>
      </w:r>
      <w:r w:rsidRPr="00DF6863">
        <w:rPr>
          <w:rFonts w:cs="Times New Roman"/>
          <w:szCs w:val="24"/>
        </w:rPr>
        <w:t>Table of coefficients for linear mixed models investigating effect of distance to nearest road on Yellowhammer singing activity.</w:t>
      </w:r>
    </w:p>
    <w:tbl>
      <w:tblPr>
        <w:tblW w:w="1237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64"/>
        <w:gridCol w:w="1224"/>
        <w:gridCol w:w="1218"/>
        <w:gridCol w:w="937"/>
        <w:gridCol w:w="1096"/>
        <w:gridCol w:w="1219"/>
        <w:gridCol w:w="937"/>
        <w:gridCol w:w="1225"/>
        <w:gridCol w:w="1219"/>
        <w:gridCol w:w="937"/>
      </w:tblGrid>
      <w:tr w:rsidR="00841A25" w:rsidRPr="00E6793D" w14:paraId="08EA00BD" w14:textId="77777777" w:rsidTr="00841A25">
        <w:trPr>
          <w:trHeight w:val="315"/>
        </w:trPr>
        <w:tc>
          <w:tcPr>
            <w:tcW w:w="23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BA0A9A" w14:textId="77777777" w:rsidR="00841A25" w:rsidRPr="00841A25" w:rsidRDefault="00841A25" w:rsidP="00B6523C">
            <w:pPr>
              <w:widowControl w:val="0"/>
              <w:spacing w:after="0" w:line="276" w:lineRule="auto"/>
              <w:rPr>
                <w:sz w:val="22"/>
              </w:rPr>
            </w:pPr>
          </w:p>
        </w:tc>
        <w:tc>
          <w:tcPr>
            <w:tcW w:w="10012" w:type="dxa"/>
            <w:gridSpan w:val="9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bottom"/>
          </w:tcPr>
          <w:p w14:paraId="172D9E6D" w14:textId="7D23D4F8" w:rsidR="00841A25" w:rsidRPr="00841A25" w:rsidRDefault="00841A25" w:rsidP="00841A25">
            <w:pPr>
              <w:widowControl w:val="0"/>
              <w:spacing w:after="0" w:line="276" w:lineRule="auto"/>
              <w:jc w:val="center"/>
              <w:rPr>
                <w:i/>
                <w:sz w:val="22"/>
              </w:rPr>
            </w:pPr>
            <w:r w:rsidRPr="00841A25">
              <w:rPr>
                <w:i/>
                <w:sz w:val="22"/>
              </w:rPr>
              <w:t>Response</w:t>
            </w:r>
          </w:p>
        </w:tc>
      </w:tr>
      <w:tr w:rsidR="008C0C00" w:rsidRPr="00E6793D" w14:paraId="7F46C8D0" w14:textId="77777777" w:rsidTr="00841A25">
        <w:trPr>
          <w:trHeight w:val="315"/>
        </w:trPr>
        <w:tc>
          <w:tcPr>
            <w:tcW w:w="2364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2B076A" w14:textId="77777777" w:rsidR="008C0C00" w:rsidRPr="00841A25" w:rsidRDefault="008C0C00" w:rsidP="008C0C00">
            <w:pPr>
              <w:widowControl w:val="0"/>
              <w:spacing w:after="0" w:line="276" w:lineRule="auto"/>
              <w:rPr>
                <w:i/>
                <w:sz w:val="22"/>
              </w:rPr>
            </w:pPr>
            <w:r w:rsidRPr="00841A25">
              <w:rPr>
                <w:i/>
                <w:sz w:val="22"/>
              </w:rPr>
              <w:t>Term</w:t>
            </w:r>
          </w:p>
        </w:tc>
        <w:tc>
          <w:tcPr>
            <w:tcW w:w="3379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C81C30" w14:textId="6CC6896E" w:rsidR="008C0C00" w:rsidRPr="00841A25" w:rsidRDefault="008C0C00" w:rsidP="008C0C00">
            <w:pPr>
              <w:widowControl w:val="0"/>
              <w:spacing w:after="0" w:line="276" w:lineRule="auto"/>
              <w:jc w:val="center"/>
              <w:rPr>
                <w:sz w:val="22"/>
              </w:rPr>
            </w:pPr>
            <w:r w:rsidRPr="00DC5963">
              <w:rPr>
                <w:i/>
                <w:sz w:val="22"/>
              </w:rPr>
              <w:t>Song duration</w:t>
            </w:r>
          </w:p>
        </w:tc>
        <w:tc>
          <w:tcPr>
            <w:tcW w:w="3252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EE3D80" w14:textId="02D98C64" w:rsidR="008C0C00" w:rsidRPr="00841A25" w:rsidRDefault="008C0C00" w:rsidP="008C0C00">
            <w:pPr>
              <w:widowControl w:val="0"/>
              <w:spacing w:after="0" w:line="276" w:lineRule="auto"/>
              <w:jc w:val="center"/>
              <w:rPr>
                <w:sz w:val="22"/>
              </w:rPr>
            </w:pPr>
            <w:r w:rsidRPr="00DC5963">
              <w:rPr>
                <w:i/>
                <w:sz w:val="22"/>
              </w:rPr>
              <w:t>Strophe length</w:t>
            </w:r>
          </w:p>
        </w:tc>
        <w:tc>
          <w:tcPr>
            <w:tcW w:w="3381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7AB38B" w14:textId="5E2B4654" w:rsidR="008C0C00" w:rsidRPr="00841A25" w:rsidRDefault="008C0C00" w:rsidP="008C0C00">
            <w:pPr>
              <w:widowControl w:val="0"/>
              <w:spacing w:after="0" w:line="276" w:lineRule="auto"/>
              <w:jc w:val="center"/>
              <w:rPr>
                <w:sz w:val="22"/>
              </w:rPr>
            </w:pPr>
            <w:r>
              <w:rPr>
                <w:i/>
                <w:sz w:val="22"/>
              </w:rPr>
              <w:t>Onset of singing</w:t>
            </w:r>
          </w:p>
        </w:tc>
      </w:tr>
      <w:tr w:rsidR="00841A25" w:rsidRPr="00E6793D" w14:paraId="76B1B92B" w14:textId="77777777" w:rsidTr="00841A25">
        <w:trPr>
          <w:trHeight w:val="315"/>
        </w:trPr>
        <w:tc>
          <w:tcPr>
            <w:tcW w:w="2364" w:type="dxa"/>
            <w:vMerge/>
            <w:tcBorders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2D45D" w14:textId="77777777" w:rsidR="00841A25" w:rsidRPr="00841A25" w:rsidRDefault="00841A25" w:rsidP="00B6523C">
            <w:pPr>
              <w:widowControl w:val="0"/>
              <w:spacing w:after="0" w:line="276" w:lineRule="auto"/>
              <w:rPr>
                <w:sz w:val="22"/>
              </w:rPr>
            </w:pPr>
          </w:p>
        </w:tc>
        <w:tc>
          <w:tcPr>
            <w:tcW w:w="12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E9D6EA" w14:textId="77777777" w:rsidR="00841A25" w:rsidRPr="00841A25" w:rsidRDefault="00841A25" w:rsidP="00B6523C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i/>
                <w:sz w:val="22"/>
              </w:rPr>
              <w:t>Estimate</w:t>
            </w:r>
          </w:p>
        </w:tc>
        <w:tc>
          <w:tcPr>
            <w:tcW w:w="12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E6B4C2" w14:textId="77777777" w:rsidR="00841A25" w:rsidRPr="00841A25" w:rsidRDefault="00841A25" w:rsidP="00B6523C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i/>
                <w:sz w:val="22"/>
              </w:rPr>
              <w:t>Std. Error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B16A18" w14:textId="77777777" w:rsidR="00841A25" w:rsidRPr="00841A25" w:rsidRDefault="00841A25" w:rsidP="00B6523C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i/>
                <w:sz w:val="22"/>
              </w:rPr>
              <w:t>t-value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3FD89C" w14:textId="77777777" w:rsidR="00841A25" w:rsidRPr="00841A25" w:rsidRDefault="00841A25" w:rsidP="00B6523C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i/>
                <w:sz w:val="22"/>
              </w:rPr>
              <w:t>Estimate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65B3DB" w14:textId="77777777" w:rsidR="00841A25" w:rsidRPr="00841A25" w:rsidRDefault="00841A25" w:rsidP="00B6523C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i/>
                <w:sz w:val="22"/>
              </w:rPr>
              <w:t>Std. Error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B1DAF0" w14:textId="77777777" w:rsidR="00841A25" w:rsidRPr="00841A25" w:rsidRDefault="00841A25" w:rsidP="00B6523C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i/>
                <w:sz w:val="22"/>
              </w:rPr>
              <w:t>t-value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D52099" w14:textId="77777777" w:rsidR="00841A25" w:rsidRPr="00841A25" w:rsidRDefault="00841A25" w:rsidP="00B6523C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i/>
                <w:sz w:val="22"/>
              </w:rPr>
              <w:t>Estimate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5069D2" w14:textId="77777777" w:rsidR="00841A25" w:rsidRPr="00841A25" w:rsidRDefault="00841A25" w:rsidP="00B6523C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i/>
                <w:sz w:val="22"/>
              </w:rPr>
              <w:t>Std. Error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F867C5" w14:textId="77777777" w:rsidR="00841A25" w:rsidRPr="00841A25" w:rsidRDefault="00841A25" w:rsidP="00B6523C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i/>
                <w:sz w:val="22"/>
              </w:rPr>
              <w:t>t-value</w:t>
            </w:r>
          </w:p>
        </w:tc>
      </w:tr>
      <w:tr w:rsidR="005057FB" w:rsidRPr="00E6793D" w14:paraId="765167F2" w14:textId="77777777" w:rsidTr="00841A25">
        <w:trPr>
          <w:trHeight w:val="315"/>
        </w:trPr>
        <w:tc>
          <w:tcPr>
            <w:tcW w:w="23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19A733" w14:textId="77777777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(Intercept)</w:t>
            </w:r>
          </w:p>
        </w:tc>
        <w:tc>
          <w:tcPr>
            <w:tcW w:w="12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301DAE" w14:textId="46E3B355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103.244</w:t>
            </w:r>
          </w:p>
        </w:tc>
        <w:tc>
          <w:tcPr>
            <w:tcW w:w="12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EF60FF" w14:textId="28638D89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41.685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68E6BC" w14:textId="0E398974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2.477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689ACE" w14:textId="486A0C0F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1.402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07A8E1" w14:textId="275D7DFB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0.115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E6839F" w14:textId="48B6DA8D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12.234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CBBD68" w14:textId="06645E69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-11.819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2E3F70" w14:textId="79F30B67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16.56</w:t>
            </w:r>
            <w:r>
              <w:rPr>
                <w:sz w:val="22"/>
              </w:rPr>
              <w:t>0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445A85" w14:textId="6D51E47E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-0.714</w:t>
            </w:r>
          </w:p>
        </w:tc>
      </w:tr>
      <w:tr w:rsidR="005057FB" w:rsidRPr="00E6793D" w14:paraId="5D2DD3F3" w14:textId="77777777" w:rsidTr="00841A25">
        <w:trPr>
          <w:trHeight w:val="315"/>
        </w:trPr>
        <w:tc>
          <w:tcPr>
            <w:tcW w:w="23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0DA1A1" w14:textId="77777777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proofErr w:type="spellStart"/>
            <w:r w:rsidRPr="00841A25">
              <w:rPr>
                <w:sz w:val="22"/>
              </w:rPr>
              <w:t>dist_road</w:t>
            </w:r>
            <w:proofErr w:type="spellEnd"/>
          </w:p>
        </w:tc>
        <w:tc>
          <w:tcPr>
            <w:tcW w:w="12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FE7AED" w14:textId="4CF98BB2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100.255</w:t>
            </w:r>
          </w:p>
        </w:tc>
        <w:tc>
          <w:tcPr>
            <w:tcW w:w="12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BE9CFB" w14:textId="1C7103DB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34.401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991C94" w14:textId="36ADBA62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2.914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EA39F9" w14:textId="19994C9F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BEE7FC" w14:textId="291D2257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D6A948" w14:textId="5DBB2E62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A36FEA" w14:textId="7F72E217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095753" w14:textId="75589BB1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67D39B" w14:textId="6359C192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057FB" w:rsidRPr="00E6793D" w14:paraId="2B7C3BCC" w14:textId="77777777" w:rsidTr="00DD1268">
        <w:trPr>
          <w:trHeight w:val="315"/>
        </w:trPr>
        <w:tc>
          <w:tcPr>
            <w:tcW w:w="23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E1E591" w14:textId="77777777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proofErr w:type="spellStart"/>
            <w:r w:rsidRPr="00841A25">
              <w:rPr>
                <w:sz w:val="22"/>
              </w:rPr>
              <w:t>day</w:t>
            </w:r>
            <w:r>
              <w:rPr>
                <w:sz w:val="22"/>
              </w:rPr>
              <w:t>Su</w:t>
            </w:r>
            <w:r w:rsidRPr="00841A25">
              <w:rPr>
                <w:sz w:val="22"/>
              </w:rPr>
              <w:t>nday</w:t>
            </w:r>
            <w:proofErr w:type="spellEnd"/>
          </w:p>
        </w:tc>
        <w:tc>
          <w:tcPr>
            <w:tcW w:w="12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30D21A" w14:textId="77D68267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F914F9" w14:textId="7B5591A4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A67304" w14:textId="1CC133E5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974323" w14:textId="70EF4A14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F751A9" w14:textId="26F9D15C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047FDC" w14:textId="58E18612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A9EEFF" w14:textId="78B0A6C4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0.816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425877" w14:textId="2BFA9834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1.882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48D766" w14:textId="47ADC50D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0.433</w:t>
            </w:r>
          </w:p>
        </w:tc>
      </w:tr>
      <w:tr w:rsidR="005057FB" w:rsidRPr="00E6793D" w14:paraId="2C47D89A" w14:textId="77777777" w:rsidTr="00841A25">
        <w:trPr>
          <w:trHeight w:val="315"/>
        </w:trPr>
        <w:tc>
          <w:tcPr>
            <w:tcW w:w="23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28E7AB" w14:textId="77777777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wind</w:t>
            </w:r>
          </w:p>
        </w:tc>
        <w:tc>
          <w:tcPr>
            <w:tcW w:w="12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4C7585" w14:textId="441D79DD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46.759</w:t>
            </w:r>
          </w:p>
        </w:tc>
        <w:tc>
          <w:tcPr>
            <w:tcW w:w="12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454676" w14:textId="39D8F298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20.735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ACD9DC" w14:textId="52DF8CDB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2.255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2EA138" w14:textId="5EE13D99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EBA216" w14:textId="0205075A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B5D712" w14:textId="15F7C956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2F35DC" w14:textId="564D8B3C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8.381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320C2B" w14:textId="0A5F0C11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3.32</w:t>
            </w:r>
            <w:r>
              <w:rPr>
                <w:sz w:val="22"/>
              </w:rPr>
              <w:t>0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099FE5" w14:textId="667CC886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2.525</w:t>
            </w:r>
          </w:p>
        </w:tc>
      </w:tr>
      <w:tr w:rsidR="005057FB" w:rsidRPr="00E6793D" w14:paraId="252B6322" w14:textId="77777777" w:rsidTr="00841A25">
        <w:trPr>
          <w:trHeight w:val="315"/>
        </w:trPr>
        <w:tc>
          <w:tcPr>
            <w:tcW w:w="23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4D5F90" w14:textId="77777777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pressure</w:t>
            </w:r>
          </w:p>
        </w:tc>
        <w:tc>
          <w:tcPr>
            <w:tcW w:w="12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580C6D" w14:textId="5480B449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E187C4" w14:textId="68913EB1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223FB2" w14:textId="271EF4E7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F2732C" w14:textId="4777FBBD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0.126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391AD9" w14:textId="61015A99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0.086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C7FC0F" w14:textId="0BFD90BA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1.456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5059FE" w14:textId="0BF32904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-7.793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992989" w14:textId="0A792904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2.805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DB3273" w14:textId="65273885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-2.779</w:t>
            </w:r>
          </w:p>
        </w:tc>
      </w:tr>
      <w:tr w:rsidR="005057FB" w:rsidRPr="00E6793D" w14:paraId="29F401E9" w14:textId="77777777" w:rsidTr="00841A25">
        <w:trPr>
          <w:trHeight w:val="315"/>
        </w:trPr>
        <w:tc>
          <w:tcPr>
            <w:tcW w:w="23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C2C6E3" w14:textId="77777777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temp</w:t>
            </w:r>
          </w:p>
        </w:tc>
        <w:tc>
          <w:tcPr>
            <w:tcW w:w="12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4B515" w14:textId="69A60B45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B3861A" w14:textId="220B4F9A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2C5204" w14:textId="26F99240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532143" w14:textId="569D6B90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0.237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2FCC50" w14:textId="703460C8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0.121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BDE766" w14:textId="2471C0F5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1.952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7B09FC" w14:textId="7C094312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-23.39</w:t>
            </w:r>
            <w:r>
              <w:rPr>
                <w:sz w:val="22"/>
              </w:rPr>
              <w:t>0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3AD31B" w14:textId="7B5EABD5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11.84</w:t>
            </w:r>
            <w:r>
              <w:rPr>
                <w:sz w:val="22"/>
              </w:rPr>
              <w:t>0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C15C06" w14:textId="5A46D521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-1.976</w:t>
            </w:r>
          </w:p>
        </w:tc>
      </w:tr>
      <w:tr w:rsidR="005057FB" w:rsidRPr="00E6793D" w14:paraId="71EBAC46" w14:textId="77777777" w:rsidTr="00841A25">
        <w:trPr>
          <w:trHeight w:val="315"/>
        </w:trPr>
        <w:tc>
          <w:tcPr>
            <w:tcW w:w="23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FA162C" w14:textId="77777777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cloudiness</w:t>
            </w:r>
          </w:p>
        </w:tc>
        <w:tc>
          <w:tcPr>
            <w:tcW w:w="12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31573F" w14:textId="4F6C69C8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ECEDBF" w14:textId="0D22F0E8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697468" w14:textId="1080A031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A38037" w14:textId="6D14204E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7A8DEE" w14:textId="3828332B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A3B609" w14:textId="793FC292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5A3AD8" w14:textId="011D8D5F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7.524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90474F" w14:textId="65C52ADC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5.031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0C8F8A" w14:textId="580A2059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1.495</w:t>
            </w:r>
          </w:p>
        </w:tc>
      </w:tr>
      <w:tr w:rsidR="005057FB" w:rsidRPr="00E6793D" w14:paraId="5A65129A" w14:textId="77777777" w:rsidTr="00841A25">
        <w:trPr>
          <w:trHeight w:val="315"/>
        </w:trPr>
        <w:tc>
          <w:tcPr>
            <w:tcW w:w="23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3CDF1B" w14:textId="1262EACD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proofErr w:type="spellStart"/>
            <w:proofErr w:type="gramStart"/>
            <w:r w:rsidRPr="00841A25">
              <w:rPr>
                <w:sz w:val="22"/>
              </w:rPr>
              <w:t>day</w:t>
            </w:r>
            <w:r>
              <w:rPr>
                <w:sz w:val="22"/>
              </w:rPr>
              <w:t>Su</w:t>
            </w:r>
            <w:r w:rsidRPr="00841A25">
              <w:rPr>
                <w:sz w:val="22"/>
              </w:rPr>
              <w:t>nday:wind</w:t>
            </w:r>
            <w:proofErr w:type="spellEnd"/>
            <w:proofErr w:type="gramEnd"/>
          </w:p>
        </w:tc>
        <w:tc>
          <w:tcPr>
            <w:tcW w:w="12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47FB62" w14:textId="318E3C36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8399B8" w14:textId="38A8B73D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AD0DC0" w14:textId="3B8A6DE9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F5336D" w14:textId="1E1865F5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C2AAAD" w14:textId="290C38DA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1A6CA9" w14:textId="54EDDCA9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021263" w14:textId="091BF2C1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8.945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8800EF" w14:textId="103C9668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4.339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98A7AA" w14:textId="7F62C169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2.062</w:t>
            </w:r>
          </w:p>
        </w:tc>
      </w:tr>
      <w:tr w:rsidR="005057FB" w:rsidRPr="00E6793D" w14:paraId="2B1830FE" w14:textId="77777777" w:rsidTr="00841A25">
        <w:trPr>
          <w:trHeight w:val="315"/>
        </w:trPr>
        <w:tc>
          <w:tcPr>
            <w:tcW w:w="23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BACD0F" w14:textId="4031DD17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proofErr w:type="spellStart"/>
            <w:proofErr w:type="gramStart"/>
            <w:r>
              <w:rPr>
                <w:sz w:val="22"/>
              </w:rPr>
              <w:t>daySunday:temp</w:t>
            </w:r>
            <w:proofErr w:type="spellEnd"/>
            <w:proofErr w:type="gramEnd"/>
          </w:p>
        </w:tc>
        <w:tc>
          <w:tcPr>
            <w:tcW w:w="12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597FB5" w14:textId="48A759D0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8512A0" w14:textId="572D560E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287618" w14:textId="014B3A98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4734D6" w14:textId="44371497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C2BF7A" w14:textId="101DAC7D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38549A" w14:textId="5D6F03C3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129B5F" w14:textId="36D3626E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12.478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DF5610" w14:textId="6673F438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4.392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F599C0" w14:textId="096CF585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2.841</w:t>
            </w:r>
          </w:p>
        </w:tc>
      </w:tr>
    </w:tbl>
    <w:p w14:paraId="7B65BC41" w14:textId="7C096686" w:rsidR="00DE23E8" w:rsidRDefault="00DE23E8" w:rsidP="00654E8F">
      <w:pPr>
        <w:spacing w:before="240"/>
      </w:pPr>
    </w:p>
    <w:p w14:paraId="0FAF297B" w14:textId="77777777" w:rsidR="005057FB" w:rsidRDefault="005057FB" w:rsidP="00654E8F">
      <w:pPr>
        <w:spacing w:before="240"/>
      </w:pPr>
    </w:p>
    <w:p w14:paraId="7420746E" w14:textId="1ED1E492" w:rsidR="00DF6863" w:rsidRDefault="00DF6863" w:rsidP="00DF6863">
      <w:pPr>
        <w:keepNext/>
        <w:rPr>
          <w:rFonts w:cs="Times New Roman"/>
          <w:szCs w:val="24"/>
        </w:rPr>
      </w:pPr>
      <w:r w:rsidRPr="00DF6863">
        <w:rPr>
          <w:rFonts w:cs="Times New Roman"/>
          <w:b/>
          <w:szCs w:val="24"/>
        </w:rPr>
        <w:lastRenderedPageBreak/>
        <w:t xml:space="preserve">Table S3. </w:t>
      </w:r>
      <w:r w:rsidRPr="00DF6863">
        <w:rPr>
          <w:rFonts w:cs="Times New Roman"/>
          <w:szCs w:val="24"/>
        </w:rPr>
        <w:t>Table of coefficients for linear mixed models investigating effect of long-term and present traffic intensity on Yellowhammer singing activity.</w:t>
      </w:r>
    </w:p>
    <w:tbl>
      <w:tblPr>
        <w:tblW w:w="1101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55"/>
        <w:gridCol w:w="1096"/>
        <w:gridCol w:w="1219"/>
        <w:gridCol w:w="937"/>
        <w:gridCol w:w="1096"/>
        <w:gridCol w:w="1219"/>
        <w:gridCol w:w="937"/>
        <w:gridCol w:w="1096"/>
        <w:gridCol w:w="1219"/>
        <w:gridCol w:w="937"/>
      </w:tblGrid>
      <w:tr w:rsidR="00DF6863" w:rsidRPr="006E5FE5" w14:paraId="1DE62D2F" w14:textId="77777777" w:rsidTr="008C0C00">
        <w:trPr>
          <w:trHeight w:val="315"/>
        </w:trPr>
        <w:tc>
          <w:tcPr>
            <w:tcW w:w="12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6B7AB7" w14:textId="77777777" w:rsidR="00DF6863" w:rsidRPr="006E5FE5" w:rsidRDefault="00DF6863" w:rsidP="00B6523C">
            <w:pPr>
              <w:widowControl w:val="0"/>
              <w:spacing w:after="0" w:line="276" w:lineRule="auto"/>
              <w:rPr>
                <w:sz w:val="22"/>
              </w:rPr>
            </w:pPr>
          </w:p>
        </w:tc>
        <w:tc>
          <w:tcPr>
            <w:tcW w:w="9756" w:type="dxa"/>
            <w:gridSpan w:val="9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4FAE80" w14:textId="77777777" w:rsidR="00DF6863" w:rsidRPr="006E5FE5" w:rsidRDefault="00DF6863" w:rsidP="00B6523C">
            <w:pPr>
              <w:widowControl w:val="0"/>
              <w:spacing w:after="0" w:line="276" w:lineRule="auto"/>
              <w:jc w:val="center"/>
              <w:rPr>
                <w:sz w:val="22"/>
              </w:rPr>
            </w:pPr>
            <w:r w:rsidRPr="006E5FE5">
              <w:rPr>
                <w:i/>
                <w:sz w:val="22"/>
              </w:rPr>
              <w:t>Response</w:t>
            </w:r>
          </w:p>
        </w:tc>
      </w:tr>
      <w:tr w:rsidR="008C0C00" w:rsidRPr="006E5FE5" w14:paraId="4798EB5F" w14:textId="77777777" w:rsidTr="008C0C00">
        <w:trPr>
          <w:trHeight w:val="315"/>
        </w:trPr>
        <w:tc>
          <w:tcPr>
            <w:tcW w:w="1255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601EE5" w14:textId="77777777" w:rsidR="008C0C00" w:rsidRPr="006E5FE5" w:rsidRDefault="008C0C00" w:rsidP="008C0C00">
            <w:pPr>
              <w:widowControl w:val="0"/>
              <w:spacing w:after="0" w:line="276" w:lineRule="auto"/>
              <w:rPr>
                <w:i/>
                <w:sz w:val="22"/>
              </w:rPr>
            </w:pPr>
            <w:r w:rsidRPr="006E5FE5">
              <w:rPr>
                <w:i/>
                <w:sz w:val="22"/>
              </w:rPr>
              <w:t>Term</w:t>
            </w:r>
          </w:p>
        </w:tc>
        <w:tc>
          <w:tcPr>
            <w:tcW w:w="3252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8E0138" w14:textId="2C626920" w:rsidR="008C0C00" w:rsidRPr="006E5FE5" w:rsidRDefault="008C0C00" w:rsidP="008C0C00">
            <w:pPr>
              <w:widowControl w:val="0"/>
              <w:spacing w:after="0" w:line="276" w:lineRule="auto"/>
              <w:jc w:val="center"/>
              <w:rPr>
                <w:sz w:val="22"/>
              </w:rPr>
            </w:pPr>
            <w:r w:rsidRPr="00DC5963">
              <w:rPr>
                <w:i/>
                <w:sz w:val="22"/>
              </w:rPr>
              <w:t>Song duration</w:t>
            </w:r>
          </w:p>
        </w:tc>
        <w:tc>
          <w:tcPr>
            <w:tcW w:w="3252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D1ACDE" w14:textId="623FFD68" w:rsidR="008C0C00" w:rsidRPr="006E5FE5" w:rsidRDefault="008C0C00" w:rsidP="008C0C00">
            <w:pPr>
              <w:widowControl w:val="0"/>
              <w:spacing w:after="0" w:line="276" w:lineRule="auto"/>
              <w:jc w:val="center"/>
              <w:rPr>
                <w:sz w:val="22"/>
              </w:rPr>
            </w:pPr>
            <w:r w:rsidRPr="00DC5963">
              <w:rPr>
                <w:i/>
                <w:sz w:val="22"/>
              </w:rPr>
              <w:t>Strophe length</w:t>
            </w:r>
          </w:p>
        </w:tc>
        <w:tc>
          <w:tcPr>
            <w:tcW w:w="3252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F3B5F9" w14:textId="556EF59A" w:rsidR="008C0C00" w:rsidRPr="006E5FE5" w:rsidRDefault="008C0C00" w:rsidP="008C0C00">
            <w:pPr>
              <w:widowControl w:val="0"/>
              <w:spacing w:after="0" w:line="276" w:lineRule="auto"/>
              <w:jc w:val="center"/>
              <w:rPr>
                <w:sz w:val="22"/>
              </w:rPr>
            </w:pPr>
            <w:r>
              <w:rPr>
                <w:i/>
                <w:sz w:val="22"/>
              </w:rPr>
              <w:t>Onset of singing</w:t>
            </w:r>
          </w:p>
        </w:tc>
        <w:bookmarkStart w:id="0" w:name="_GoBack"/>
        <w:bookmarkEnd w:id="0"/>
      </w:tr>
      <w:tr w:rsidR="006E5FE5" w:rsidRPr="006E5FE5" w14:paraId="7AAF1AEE" w14:textId="77777777" w:rsidTr="008C0C00">
        <w:trPr>
          <w:trHeight w:val="315"/>
        </w:trPr>
        <w:tc>
          <w:tcPr>
            <w:tcW w:w="1255" w:type="dxa"/>
            <w:vMerge/>
            <w:tcBorders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A7427" w14:textId="77777777" w:rsidR="006E5FE5" w:rsidRPr="006E5FE5" w:rsidRDefault="006E5FE5" w:rsidP="00B6523C">
            <w:pPr>
              <w:widowControl w:val="0"/>
              <w:spacing w:after="0" w:line="276" w:lineRule="auto"/>
              <w:rPr>
                <w:sz w:val="22"/>
              </w:rPr>
            </w:pP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96D16F" w14:textId="77777777" w:rsidR="006E5FE5" w:rsidRPr="006E5FE5" w:rsidRDefault="006E5FE5" w:rsidP="00B6523C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i/>
                <w:sz w:val="22"/>
              </w:rPr>
              <w:t>Estimate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ED844A" w14:textId="77777777" w:rsidR="006E5FE5" w:rsidRPr="006E5FE5" w:rsidRDefault="006E5FE5" w:rsidP="00B6523C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i/>
                <w:sz w:val="22"/>
              </w:rPr>
              <w:t>Std. Error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F8D31D" w14:textId="77777777" w:rsidR="006E5FE5" w:rsidRPr="006E5FE5" w:rsidRDefault="006E5FE5" w:rsidP="00B6523C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i/>
                <w:sz w:val="22"/>
              </w:rPr>
              <w:t>t-value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C7DD44" w14:textId="77777777" w:rsidR="006E5FE5" w:rsidRPr="006E5FE5" w:rsidRDefault="006E5FE5" w:rsidP="00B6523C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i/>
                <w:sz w:val="22"/>
              </w:rPr>
              <w:t>Estimate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8082D3" w14:textId="77777777" w:rsidR="006E5FE5" w:rsidRPr="006E5FE5" w:rsidRDefault="006E5FE5" w:rsidP="00B6523C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i/>
                <w:sz w:val="22"/>
              </w:rPr>
              <w:t>Std. Error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279BB8" w14:textId="77777777" w:rsidR="006E5FE5" w:rsidRPr="006E5FE5" w:rsidRDefault="006E5FE5" w:rsidP="00B6523C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i/>
                <w:sz w:val="22"/>
              </w:rPr>
              <w:t>t-value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4DF963" w14:textId="77777777" w:rsidR="006E5FE5" w:rsidRPr="006E5FE5" w:rsidRDefault="006E5FE5" w:rsidP="00B6523C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i/>
                <w:sz w:val="22"/>
              </w:rPr>
              <w:t>Estimate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654818" w14:textId="77777777" w:rsidR="006E5FE5" w:rsidRPr="006E5FE5" w:rsidRDefault="006E5FE5" w:rsidP="00B6523C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i/>
                <w:sz w:val="22"/>
              </w:rPr>
              <w:t>Std. Error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8BA7BF" w14:textId="77777777" w:rsidR="006E5FE5" w:rsidRPr="006E5FE5" w:rsidRDefault="006E5FE5" w:rsidP="00B6523C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i/>
                <w:sz w:val="22"/>
              </w:rPr>
              <w:t>t-value</w:t>
            </w:r>
          </w:p>
        </w:tc>
      </w:tr>
      <w:tr w:rsidR="008C0C00" w:rsidRPr="006E5FE5" w14:paraId="08632B16" w14:textId="77777777" w:rsidTr="008C0C00">
        <w:trPr>
          <w:trHeight w:val="315"/>
        </w:trPr>
        <w:tc>
          <w:tcPr>
            <w:tcW w:w="12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A926C8" w14:textId="77777777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sz w:val="22"/>
              </w:rPr>
              <w:t>(Intercept)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41861F" w14:textId="32C4B824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64.102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C32756" w14:textId="3FD90981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15.811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C8BA12" w14:textId="044E7E32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4.054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974EB5" w14:textId="62D7E41D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1.031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B34D7E" w14:textId="0F57136A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0.132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B0CF84" w14:textId="1A908C0C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7.801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8993D2" w14:textId="012FEF50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-16.472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F8D873" w14:textId="26FC7621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6.003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94829B" w14:textId="3E4C8DF5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-2.744</w:t>
            </w:r>
          </w:p>
        </w:tc>
      </w:tr>
      <w:tr w:rsidR="006E5FE5" w:rsidRPr="006E5FE5" w14:paraId="72A6672D" w14:textId="77777777" w:rsidTr="008C0C00">
        <w:trPr>
          <w:trHeight w:val="315"/>
        </w:trPr>
        <w:tc>
          <w:tcPr>
            <w:tcW w:w="12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789600" w14:textId="77777777" w:rsidR="006E5FE5" w:rsidRPr="006E5FE5" w:rsidRDefault="006E5FE5" w:rsidP="006E5FE5">
            <w:pPr>
              <w:widowControl w:val="0"/>
              <w:spacing w:after="0" w:line="276" w:lineRule="auto"/>
              <w:rPr>
                <w:sz w:val="22"/>
              </w:rPr>
            </w:pPr>
            <w:proofErr w:type="spellStart"/>
            <w:r w:rsidRPr="006E5FE5">
              <w:rPr>
                <w:sz w:val="22"/>
              </w:rPr>
              <w:t>traff_int</w:t>
            </w:r>
            <w:proofErr w:type="spellEnd"/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1F61E1" w14:textId="7A8C8F72" w:rsidR="006E5FE5" w:rsidRPr="006E5FE5" w:rsidRDefault="006E5FE5" w:rsidP="006E5FE5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-24.912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FAD373" w14:textId="7D67F5BB" w:rsidR="006E5FE5" w:rsidRPr="006E5FE5" w:rsidRDefault="006E5FE5" w:rsidP="006E5FE5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12.542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8EAD08" w14:textId="184B07BD" w:rsidR="006E5FE5" w:rsidRPr="006E5FE5" w:rsidRDefault="006E5FE5" w:rsidP="006E5FE5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-1.986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90E5F8" w14:textId="1B0B4DDE" w:rsidR="006E5FE5" w:rsidRPr="006E5FE5" w:rsidRDefault="006E5FE5" w:rsidP="006E5FE5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D341AD" w14:textId="1BB6FF96" w:rsidR="006E5FE5" w:rsidRPr="006E5FE5" w:rsidRDefault="006E5FE5" w:rsidP="006E5FE5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8B3097" w14:textId="5677F156" w:rsidR="006E5FE5" w:rsidRPr="006E5FE5" w:rsidRDefault="006E5FE5" w:rsidP="006E5FE5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sz w:val="22"/>
              </w:rPr>
              <w:t>-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BEBFBC" w14:textId="5E35CD1E" w:rsidR="006E5FE5" w:rsidRPr="006E5FE5" w:rsidRDefault="006E5FE5" w:rsidP="006E5FE5">
            <w:pPr>
              <w:widowControl w:val="0"/>
              <w:spacing w:after="0" w:line="276" w:lineRule="auto"/>
              <w:rPr>
                <w:sz w:val="22"/>
              </w:rPr>
            </w:pP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CE40D2" w14:textId="1C1EA1E7" w:rsidR="006E5FE5" w:rsidRPr="006E5FE5" w:rsidRDefault="006E5FE5" w:rsidP="006E5FE5">
            <w:pPr>
              <w:widowControl w:val="0"/>
              <w:spacing w:after="0" w:line="276" w:lineRule="auto"/>
              <w:rPr>
                <w:sz w:val="22"/>
              </w:rPr>
            </w:pP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99BAF7" w14:textId="34FAFF3D" w:rsidR="006E5FE5" w:rsidRPr="006E5FE5" w:rsidRDefault="006E5FE5" w:rsidP="006E5FE5">
            <w:pPr>
              <w:widowControl w:val="0"/>
              <w:spacing w:after="0" w:line="276" w:lineRule="auto"/>
              <w:rPr>
                <w:sz w:val="22"/>
              </w:rPr>
            </w:pPr>
          </w:p>
        </w:tc>
      </w:tr>
      <w:tr w:rsidR="006E5FE5" w:rsidRPr="006E5FE5" w14:paraId="757DC843" w14:textId="77777777" w:rsidTr="008C0C00">
        <w:trPr>
          <w:trHeight w:val="315"/>
        </w:trPr>
        <w:tc>
          <w:tcPr>
            <w:tcW w:w="12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D11431" w14:textId="77777777" w:rsidR="006E5FE5" w:rsidRPr="006E5FE5" w:rsidRDefault="006E5FE5" w:rsidP="006E5FE5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sz w:val="22"/>
              </w:rPr>
              <w:t>temp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009CE8" w14:textId="2D6B2CE0" w:rsidR="006E5FE5" w:rsidRPr="006E5FE5" w:rsidRDefault="006E5FE5" w:rsidP="006E5FE5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-33.118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90228E" w14:textId="03A56678" w:rsidR="006E5FE5" w:rsidRPr="006E5FE5" w:rsidRDefault="006E5FE5" w:rsidP="006E5FE5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14.615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8A9D39" w14:textId="7B58C772" w:rsidR="006E5FE5" w:rsidRPr="006E5FE5" w:rsidRDefault="006E5FE5" w:rsidP="006E5FE5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-2.266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BE3C17" w14:textId="42A76617" w:rsidR="006E5FE5" w:rsidRPr="006E5FE5" w:rsidRDefault="006E5FE5" w:rsidP="006E5FE5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-0.256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143AE3" w14:textId="2B0463F0" w:rsidR="006E5FE5" w:rsidRPr="006E5FE5" w:rsidRDefault="006E5FE5" w:rsidP="006E5FE5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0.132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23EBF5" w14:textId="627AB106" w:rsidR="006E5FE5" w:rsidRPr="006E5FE5" w:rsidRDefault="006E5FE5" w:rsidP="006E5FE5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-1.943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AA14F9" w14:textId="4609FC24" w:rsidR="006E5FE5" w:rsidRPr="006E5FE5" w:rsidRDefault="006E5FE5" w:rsidP="006E5FE5">
            <w:pPr>
              <w:widowControl w:val="0"/>
              <w:spacing w:after="0" w:line="276" w:lineRule="auto"/>
              <w:rPr>
                <w:sz w:val="22"/>
              </w:rPr>
            </w:pP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F38CA5" w14:textId="5433106D" w:rsidR="006E5FE5" w:rsidRPr="006E5FE5" w:rsidRDefault="006E5FE5" w:rsidP="006E5FE5">
            <w:pPr>
              <w:widowControl w:val="0"/>
              <w:spacing w:after="0" w:line="276" w:lineRule="auto"/>
              <w:rPr>
                <w:sz w:val="22"/>
              </w:rPr>
            </w:pP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6756E7" w14:textId="382DE83C" w:rsidR="006E5FE5" w:rsidRPr="006E5FE5" w:rsidRDefault="006E5FE5" w:rsidP="006E5FE5">
            <w:pPr>
              <w:widowControl w:val="0"/>
              <w:spacing w:after="0" w:line="276" w:lineRule="auto"/>
              <w:rPr>
                <w:sz w:val="22"/>
              </w:rPr>
            </w:pPr>
          </w:p>
        </w:tc>
      </w:tr>
      <w:tr w:rsidR="008C0C00" w:rsidRPr="006E5FE5" w14:paraId="0924D386" w14:textId="77777777" w:rsidTr="008C0C00">
        <w:trPr>
          <w:trHeight w:val="315"/>
        </w:trPr>
        <w:tc>
          <w:tcPr>
            <w:tcW w:w="12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78A55A" w14:textId="77777777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sz w:val="22"/>
              </w:rPr>
              <w:t>wind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6C6701" w14:textId="016204BD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18.305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B86E33" w14:textId="285C695B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11.345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687664" w14:textId="7C427F5A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1.614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92A855" w14:textId="4A3DE0CD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-0.279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507BBA" w14:textId="0FD1A37B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0.130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A766E9" w14:textId="0AB8D6CC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-2.145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A1ABB2" w14:textId="287446EC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14.260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448A87" w14:textId="12290257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4.465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834618" w14:textId="4A4B82C5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3.194</w:t>
            </w:r>
          </w:p>
        </w:tc>
      </w:tr>
      <w:tr w:rsidR="008C0C00" w:rsidRPr="006E5FE5" w14:paraId="52BDD847" w14:textId="77777777" w:rsidTr="008C0C00">
        <w:trPr>
          <w:trHeight w:val="315"/>
        </w:trPr>
        <w:tc>
          <w:tcPr>
            <w:tcW w:w="12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D3761F" w14:textId="77777777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sz w:val="22"/>
              </w:rPr>
              <w:t>vehicle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67772E" w14:textId="1E1CAD5A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53D31C" w14:textId="4D330520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D6CA3D" w14:textId="395875A4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sz w:val="22"/>
              </w:rPr>
              <w:t>-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1963AC" w14:textId="5AAF26DA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-0.212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118B55" w14:textId="0C726146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0.098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1B3185" w14:textId="1B0A795F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-2.161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DED038" w14:textId="225D4B9D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6.801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E6D561" w14:textId="702A7D2F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2.872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94A655" w14:textId="291158EE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2.368</w:t>
            </w:r>
          </w:p>
        </w:tc>
      </w:tr>
      <w:tr w:rsidR="008C0C00" w:rsidRPr="006E5FE5" w14:paraId="15C49E33" w14:textId="77777777" w:rsidTr="008C0C00">
        <w:trPr>
          <w:trHeight w:val="315"/>
        </w:trPr>
        <w:tc>
          <w:tcPr>
            <w:tcW w:w="12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1F0DFC" w14:textId="77777777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sz w:val="22"/>
              </w:rPr>
              <w:t>pressure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684F7E" w14:textId="1975BAD2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BE7189" w14:textId="548CC5DB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1669A9" w14:textId="378F4BE9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sz w:val="22"/>
              </w:rPr>
              <w:t>-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E070E2" w14:textId="5DC5A469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-0.203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574493" w14:textId="02414A5B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0.117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EE9743" w14:textId="1DCE425A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-1.737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DECF47" w14:textId="6F5FF8A0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10.228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C2B607" w14:textId="4FD21360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2.706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CDFF36" w14:textId="60A67F5A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3.780</w:t>
            </w:r>
          </w:p>
        </w:tc>
      </w:tr>
      <w:tr w:rsidR="008C0C00" w:rsidRPr="006E5FE5" w14:paraId="4854C49D" w14:textId="77777777" w:rsidTr="008C0C00">
        <w:trPr>
          <w:trHeight w:val="315"/>
        </w:trPr>
        <w:tc>
          <w:tcPr>
            <w:tcW w:w="12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F5CD5D" w14:textId="77777777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sz w:val="22"/>
              </w:rPr>
              <w:t>cloudiness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D44387" w14:textId="7B58C0EF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2F443E" w14:textId="16EE9813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59F330" w14:textId="5A4CBF22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sz w:val="22"/>
              </w:rPr>
              <w:t>-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D34B29" w14:textId="7DA37A4F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-0.334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F72BC0" w14:textId="03982E13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0.123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564601" w14:textId="78794DB1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-2.710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7F7281" w14:textId="5435662A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13.444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58C18A" w14:textId="1F9D2D54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3.783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059C94" w14:textId="6BE0C1B6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3.554</w:t>
            </w:r>
          </w:p>
        </w:tc>
      </w:tr>
    </w:tbl>
    <w:p w14:paraId="753A72B4" w14:textId="59B4FE5F" w:rsidR="00DF6863" w:rsidRDefault="00DF6863" w:rsidP="00DF6863">
      <w:pPr>
        <w:keepNext/>
        <w:rPr>
          <w:rFonts w:cs="Times New Roman"/>
          <w:b/>
          <w:szCs w:val="24"/>
        </w:rPr>
      </w:pPr>
    </w:p>
    <w:p w14:paraId="67148393" w14:textId="296EC607" w:rsidR="00DF6863" w:rsidRDefault="00DF6863" w:rsidP="00DF6863">
      <w:pPr>
        <w:rPr>
          <w:rFonts w:cs="Times New Roman"/>
          <w:b/>
          <w:szCs w:val="24"/>
        </w:rPr>
      </w:pPr>
      <w:r>
        <w:rPr>
          <w:noProof/>
        </w:rPr>
        <w:drawing>
          <wp:inline distT="0" distB="0" distL="0" distR="0" wp14:anchorId="16B75E68" wp14:editId="13AD6871">
            <wp:extent cx="3599695" cy="3599695"/>
            <wp:effectExtent l="0" t="0" r="1270" b="127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ffects_m1.2_day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695" cy="359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4BA1" w14:textId="184FBF21" w:rsidR="00DF6863" w:rsidRDefault="00DF6863" w:rsidP="00DF6863">
      <w:pPr>
        <w:rPr>
          <w:rFonts w:cs="Times New Roman"/>
          <w:b/>
          <w:szCs w:val="24"/>
        </w:rPr>
      </w:pPr>
      <w:r w:rsidRPr="00DF6863">
        <w:rPr>
          <w:rFonts w:cs="Times New Roman"/>
          <w:b/>
          <w:szCs w:val="24"/>
        </w:rPr>
        <w:t>Figure S1.</w:t>
      </w:r>
      <w:r w:rsidR="005742A5">
        <w:rPr>
          <w:rFonts w:cs="Times New Roman"/>
          <w:b/>
          <w:szCs w:val="24"/>
        </w:rPr>
        <w:t xml:space="preserve"> </w:t>
      </w:r>
      <w:r w:rsidR="005742A5" w:rsidRPr="005742A5">
        <w:rPr>
          <w:rFonts w:cs="Times New Roman"/>
          <w:szCs w:val="24"/>
        </w:rPr>
        <w:t xml:space="preserve">Difference in the mean strophe length between </w:t>
      </w:r>
      <w:r w:rsidR="005742A5">
        <w:rPr>
          <w:rFonts w:cs="Times New Roman"/>
          <w:szCs w:val="24"/>
        </w:rPr>
        <w:t>the localities in agricultural landscape and localities near highway on Sundays and Mondays.</w:t>
      </w:r>
    </w:p>
    <w:p w14:paraId="19AFCCBE" w14:textId="36C1D066" w:rsidR="00DF6863" w:rsidRDefault="00DF6863" w:rsidP="00DF6863">
      <w:pPr>
        <w:rPr>
          <w:rFonts w:cs="Times New Roman"/>
          <w:b/>
          <w:szCs w:val="24"/>
        </w:rPr>
      </w:pPr>
    </w:p>
    <w:p w14:paraId="2004217C" w14:textId="77777777" w:rsidR="00740C10" w:rsidRDefault="00740C10" w:rsidP="00F1005D">
      <w:pP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</w:rPr>
      </w:pPr>
    </w:p>
    <w:p w14:paraId="100E307A" w14:textId="77777777" w:rsidR="00740C10" w:rsidRDefault="00740C10" w:rsidP="00F1005D">
      <w:pP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</w:rPr>
      </w:pPr>
    </w:p>
    <w:p w14:paraId="40816E9B" w14:textId="576EA9E0" w:rsidR="00F1005D" w:rsidRDefault="00740C10" w:rsidP="00F1005D">
      <w:pPr>
        <w:rPr>
          <w:rFonts w:cs="Times New Roman"/>
          <w:b/>
          <w:szCs w:val="24"/>
        </w:rPr>
      </w:pPr>
      <w:r>
        <w:rPr>
          <w:rFonts w:cs="Times New Roman"/>
          <w:b/>
          <w:noProof/>
          <w:szCs w:val="24"/>
        </w:rPr>
        <w:lastRenderedPageBreak/>
        <w:drawing>
          <wp:inline distT="0" distB="0" distL="0" distR="0" wp14:anchorId="4B77EBF0" wp14:editId="56498C6F">
            <wp:extent cx="6096000" cy="2913888"/>
            <wp:effectExtent l="0" t="0" r="0" b="127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569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91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60A0" w14:textId="421F2955" w:rsidR="00DF6863" w:rsidRPr="00F1005D" w:rsidRDefault="00F1005D" w:rsidP="00F1005D">
      <w:pPr>
        <w:rPr>
          <w:rFonts w:cs="Times New Roman"/>
          <w:szCs w:val="24"/>
        </w:rPr>
      </w:pPr>
      <w:r w:rsidRPr="00F1005D">
        <w:rPr>
          <w:rFonts w:cs="Times New Roman"/>
          <w:b/>
          <w:szCs w:val="24"/>
        </w:rPr>
        <w:t>Figure S2.</w:t>
      </w:r>
      <w:r w:rsidRPr="00F1005D">
        <w:rPr>
          <w:rFonts w:cs="Times New Roman"/>
          <w:szCs w:val="24"/>
        </w:rPr>
        <w:t xml:space="preserve"> Spectrogram of a single strophe of Yellowhammer's song with two syllables downloaded from </w:t>
      </w:r>
      <w:proofErr w:type="spellStart"/>
      <w:r w:rsidRPr="00F1005D">
        <w:rPr>
          <w:rFonts w:cs="Times New Roman"/>
          <w:szCs w:val="24"/>
        </w:rPr>
        <w:t>Avisoft</w:t>
      </w:r>
      <w:proofErr w:type="spellEnd"/>
      <w:r w:rsidRPr="00F1005D">
        <w:rPr>
          <w:rFonts w:cs="Times New Roman"/>
          <w:szCs w:val="24"/>
        </w:rPr>
        <w:t xml:space="preserve"> </w:t>
      </w:r>
      <w:proofErr w:type="spellStart"/>
      <w:r w:rsidRPr="00F1005D">
        <w:rPr>
          <w:rFonts w:cs="Times New Roman"/>
          <w:szCs w:val="24"/>
        </w:rPr>
        <w:t>SASLab</w:t>
      </w:r>
      <w:proofErr w:type="spellEnd"/>
      <w:r w:rsidRPr="00F1005D">
        <w:rPr>
          <w:rFonts w:cs="Times New Roman"/>
          <w:szCs w:val="24"/>
        </w:rPr>
        <w:t xml:space="preserve"> Pro software</w:t>
      </w:r>
    </w:p>
    <w:p w14:paraId="57AEAD0E" w14:textId="2776A13C" w:rsidR="00F1005D" w:rsidRDefault="00F1005D" w:rsidP="00DF6863">
      <w:pPr>
        <w:keepNext/>
        <w:rPr>
          <w:rFonts w:ascii="Arial" w:hAnsi="Arial" w:cs="Arial"/>
          <w:color w:val="000000"/>
          <w:sz w:val="22"/>
          <w:shd w:val="clear" w:color="auto" w:fill="FFFF00"/>
        </w:rPr>
      </w:pPr>
    </w:p>
    <w:p w14:paraId="0D143E16" w14:textId="77777777" w:rsidR="00F1005D" w:rsidRDefault="00F1005D" w:rsidP="00DF6863">
      <w:pPr>
        <w:keepNext/>
        <w:rPr>
          <w:rFonts w:ascii="Arial" w:hAnsi="Arial" w:cs="Arial"/>
          <w:color w:val="000000"/>
          <w:sz w:val="22"/>
          <w:shd w:val="clear" w:color="auto" w:fill="FFFF00"/>
        </w:rPr>
      </w:pPr>
    </w:p>
    <w:p w14:paraId="1B5AD0BE" w14:textId="173B3521" w:rsidR="00F1005D" w:rsidRDefault="003B4E1D" w:rsidP="00DF6863">
      <w:pPr>
        <w:keepNext/>
        <w:rPr>
          <w:rFonts w:cs="Times New Roman"/>
          <w:b/>
          <w:szCs w:val="24"/>
        </w:rPr>
      </w:pPr>
      <w:r>
        <w:rPr>
          <w:rFonts w:cs="Times New Roman"/>
          <w:b/>
          <w:noProof/>
          <w:szCs w:val="24"/>
        </w:rPr>
        <w:drawing>
          <wp:inline distT="0" distB="0" distL="0" distR="0" wp14:anchorId="5571E736" wp14:editId="6F0BA560">
            <wp:extent cx="6096000" cy="3998976"/>
            <wp:effectExtent l="0" t="0" r="0" b="190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570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9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9389" w14:textId="29A2D572" w:rsidR="00DF6863" w:rsidRPr="00DF6863" w:rsidRDefault="00740C10" w:rsidP="00740C10">
      <w:pPr>
        <w:rPr>
          <w:rFonts w:cs="Times New Roman"/>
          <w:b/>
          <w:szCs w:val="24"/>
        </w:rPr>
      </w:pPr>
      <w:r w:rsidRPr="00740C10">
        <w:rPr>
          <w:rFonts w:cs="Times New Roman"/>
          <w:b/>
          <w:szCs w:val="24"/>
        </w:rPr>
        <w:t xml:space="preserve">Figure S3. </w:t>
      </w:r>
      <w:r w:rsidRPr="00740C10">
        <w:rPr>
          <w:rFonts w:cs="Times New Roman"/>
          <w:szCs w:val="24"/>
        </w:rPr>
        <w:t xml:space="preserve">Spectrogram of a single strophe of Yellowhammer's song with three syllables downloaded from </w:t>
      </w:r>
      <w:proofErr w:type="spellStart"/>
      <w:r w:rsidRPr="00740C10">
        <w:rPr>
          <w:rFonts w:cs="Times New Roman"/>
          <w:szCs w:val="24"/>
        </w:rPr>
        <w:t>Avisoft</w:t>
      </w:r>
      <w:proofErr w:type="spellEnd"/>
      <w:r w:rsidRPr="00740C10">
        <w:rPr>
          <w:rFonts w:cs="Times New Roman"/>
          <w:szCs w:val="24"/>
        </w:rPr>
        <w:t xml:space="preserve"> </w:t>
      </w:r>
      <w:proofErr w:type="spellStart"/>
      <w:r w:rsidRPr="00740C10">
        <w:rPr>
          <w:rFonts w:cs="Times New Roman"/>
          <w:szCs w:val="24"/>
        </w:rPr>
        <w:t>SASLab</w:t>
      </w:r>
      <w:proofErr w:type="spellEnd"/>
      <w:r w:rsidRPr="00740C10">
        <w:rPr>
          <w:rFonts w:cs="Times New Roman"/>
          <w:szCs w:val="24"/>
        </w:rPr>
        <w:t xml:space="preserve"> Pro software</w:t>
      </w:r>
    </w:p>
    <w:p w14:paraId="7566F8EE" w14:textId="77777777" w:rsidR="00DF6863" w:rsidRPr="001549D3" w:rsidRDefault="00DF6863" w:rsidP="00654E8F">
      <w:pPr>
        <w:spacing w:before="240"/>
      </w:pPr>
    </w:p>
    <w:sectPr w:rsidR="00DF6863" w:rsidRPr="001549D3" w:rsidSect="00DF6863">
      <w:headerReference w:type="even" r:id="rId11"/>
      <w:footerReference w:type="even" r:id="rId12"/>
      <w:footerReference w:type="default" r:id="rId13"/>
      <w:headerReference w:type="first" r:id="rId14"/>
      <w:pgSz w:w="15840" w:h="12240" w:orient="landscape"/>
      <w:pgMar w:top="1282" w:right="1138" w:bottom="1181" w:left="113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B3F00B" w14:textId="77777777" w:rsidR="00302BC9" w:rsidRDefault="00302BC9" w:rsidP="00117666">
      <w:pPr>
        <w:spacing w:after="0"/>
      </w:pPr>
      <w:r>
        <w:separator/>
      </w:r>
    </w:p>
  </w:endnote>
  <w:endnote w:type="continuationSeparator" w:id="0">
    <w:p w14:paraId="489ABAC1" w14:textId="77777777" w:rsidR="00302BC9" w:rsidRDefault="00302BC9" w:rsidP="0011766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93025F" w14:textId="77777777" w:rsidR="00B6523C" w:rsidRPr="00577C4C" w:rsidRDefault="00B6523C">
    <w:pPr>
      <w:rPr>
        <w:color w:val="C00000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82EAD14" wp14:editId="71B2BC98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0BC4D33" w14:textId="38822CCF" w:rsidR="00B6523C" w:rsidRPr="00577C4C" w:rsidRDefault="00B6523C">
                          <w:pPr>
                            <w:jc w:val="right"/>
                            <w:rPr>
                              <w:color w:val="000000" w:themeColor="text1"/>
                              <w:szCs w:val="40"/>
                            </w:rPr>
                          </w:pP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begin"/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instrText xml:space="preserve"> PAGE  \* Arabic  \* MERGEFORMAT </w:instrTex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separate"/>
                          </w:r>
                          <w:r w:rsidR="003B4E1D">
                            <w:rPr>
                              <w:noProof/>
                              <w:color w:val="000000" w:themeColor="text1"/>
                              <w:szCs w:val="40"/>
                            </w:rPr>
                            <w:t>2</w: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82EAD1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67.6pt;margin-top:0;width:118.8pt;height:31.1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" filled="f" stroked="f" strokeweight=".5pt">
              <v:textbox style="mso-fit-shape-to-text:t">
                <w:txbxContent>
                  <w:p w14:paraId="50BC4D33" w14:textId="38822CCF" w:rsidR="00B6523C" w:rsidRPr="00577C4C" w:rsidRDefault="00B6523C">
                    <w:pPr>
                      <w:jc w:val="right"/>
                      <w:rPr>
                        <w:color w:val="000000" w:themeColor="text1"/>
                        <w:szCs w:val="40"/>
                      </w:rPr>
                    </w:pPr>
                    <w:r w:rsidRPr="00577C4C">
                      <w:rPr>
                        <w:color w:val="000000" w:themeColor="text1"/>
                        <w:szCs w:val="40"/>
                      </w:rPr>
                      <w:fldChar w:fldCharType="begin"/>
                    </w:r>
                    <w:r w:rsidRPr="00577C4C">
                      <w:rPr>
                        <w:color w:val="000000" w:themeColor="text1"/>
                        <w:szCs w:val="40"/>
                      </w:rPr>
                      <w:instrText xml:space="preserve"> PAGE  \* Arabic  \* MERGEFORMAT </w:instrTex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separate"/>
                    </w:r>
                    <w:r w:rsidR="003B4E1D">
                      <w:rPr>
                        <w:noProof/>
                        <w:color w:val="000000" w:themeColor="text1"/>
                        <w:szCs w:val="40"/>
                      </w:rPr>
                      <w:t>2</w: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4D6A35" w14:textId="77777777" w:rsidR="00B6523C" w:rsidRPr="00577C4C" w:rsidRDefault="00B6523C">
    <w:pPr>
      <w:rPr>
        <w:b/>
        <w:sz w:val="20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70F9F55F" wp14:editId="40473BEB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56" name="Text Box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70F0D09" w14:textId="7C6D7B63" w:rsidR="00B6523C" w:rsidRPr="00577C4C" w:rsidRDefault="00B6523C">
                          <w:pPr>
                            <w:jc w:val="right"/>
                            <w:rPr>
                              <w:color w:val="000000" w:themeColor="text1"/>
                              <w:szCs w:val="40"/>
                            </w:rPr>
                          </w:pP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begin"/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instrText xml:space="preserve"> PAGE  \* Arabic  \* MERGEFORMAT </w:instrTex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separate"/>
                          </w:r>
                          <w:r w:rsidR="003B4E1D">
                            <w:rPr>
                              <w:noProof/>
                              <w:color w:val="000000" w:themeColor="text1"/>
                              <w:szCs w:val="40"/>
                            </w:rPr>
                            <w:t>5</w: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0F9F55F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027" type="#_x0000_t202" style="position:absolute;margin-left:67.6pt;margin-top:0;width:118.8pt;height:31.15pt;z-index:2516469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" filled="f" stroked="f" strokeweight=".5pt">
              <v:textbox style="mso-fit-shape-to-text:t">
                <w:txbxContent>
                  <w:p w14:paraId="570F0D09" w14:textId="7C6D7B63" w:rsidR="00B6523C" w:rsidRPr="00577C4C" w:rsidRDefault="00B6523C">
                    <w:pPr>
                      <w:jc w:val="right"/>
                      <w:rPr>
                        <w:color w:val="000000" w:themeColor="text1"/>
                        <w:szCs w:val="40"/>
                      </w:rPr>
                    </w:pPr>
                    <w:r w:rsidRPr="00577C4C">
                      <w:rPr>
                        <w:color w:val="000000" w:themeColor="text1"/>
                        <w:szCs w:val="40"/>
                      </w:rPr>
                      <w:fldChar w:fldCharType="begin"/>
                    </w:r>
                    <w:r w:rsidRPr="00577C4C">
                      <w:rPr>
                        <w:color w:val="000000" w:themeColor="text1"/>
                        <w:szCs w:val="40"/>
                      </w:rPr>
                      <w:instrText xml:space="preserve"> PAGE  \* Arabic  \* MERGEFORMAT </w:instrTex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separate"/>
                    </w:r>
                    <w:r w:rsidR="003B4E1D">
                      <w:rPr>
                        <w:noProof/>
                        <w:color w:val="000000" w:themeColor="text1"/>
                        <w:szCs w:val="40"/>
                      </w:rPr>
                      <w:t>5</w: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9D2226" w14:textId="77777777" w:rsidR="00302BC9" w:rsidRDefault="00302BC9" w:rsidP="00117666">
      <w:pPr>
        <w:spacing w:after="0"/>
      </w:pPr>
      <w:r>
        <w:separator/>
      </w:r>
    </w:p>
  </w:footnote>
  <w:footnote w:type="continuationSeparator" w:id="0">
    <w:p w14:paraId="715FE320" w14:textId="77777777" w:rsidR="00302BC9" w:rsidRDefault="00302BC9" w:rsidP="0011766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AEF00C" w14:textId="77777777" w:rsidR="00B6523C" w:rsidRPr="009151AA" w:rsidRDefault="00B6523C">
    <w:pPr>
      <w:rPr>
        <w:rFonts w:cs="Times New Roman"/>
      </w:rPr>
    </w:pPr>
    <w:r w:rsidRPr="009151AA">
      <w:rPr>
        <w:rFonts w:cs="Times New Roman"/>
      </w:rPr>
      <w:ptab w:relativeTo="margin" w:alignment="center" w:leader="none"/>
    </w:r>
    <w:r w:rsidRPr="009151AA">
      <w:rPr>
        <w:rFonts w:cs="Times New Roman"/>
      </w:rPr>
      <w:ptab w:relativeTo="margin" w:alignment="right" w:leader="none"/>
    </w:r>
    <w:r w:rsidRPr="009151AA">
      <w:rPr>
        <w:rFonts w:cs="Times New Roman"/>
      </w:rPr>
      <w:t>Supplementary Material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1D68C6" w14:textId="77777777" w:rsidR="00B6523C" w:rsidRDefault="00B6523C" w:rsidP="0093429D">
    <w:r w:rsidRPr="005A1D84">
      <w:rPr>
        <w:b/>
        <w:noProof/>
        <w:color w:val="A6A6A6" w:themeColor="background1" w:themeShade="A6"/>
      </w:rPr>
      <w:drawing>
        <wp:inline distT="0" distB="0" distL="0" distR="0" wp14:anchorId="07D26A56" wp14:editId="2E460F0E">
          <wp:extent cx="1382534" cy="497091"/>
          <wp:effectExtent l="0" t="0" r="0" b="0"/>
          <wp:docPr id="7" name="Picture 7" descr="C:\Users\Elaine.Scott\Documents\LaTex\____TEST____Frontiers_LaTeX_Templates_V2.5\Frontiers LaTeX (Science, Health and Engineering) V2.5 - with Supplementary material (V1.2)\logo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Elaine.Scott\Documents\LaTex\____TEST____Frontiers_LaTeX_Templates_V2.5\Frontiers LaTeX (Science, Health and Engineering) V2.5 - with Supplementary material (V1.2)\logo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34909" cy="5518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7E3148">
      <w:rPr>
        <w:b/>
      </w:rPr>
      <w:ptab w:relativeTo="margin" w:alignment="center" w:leader="none"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B7666"/>
    <w:multiLevelType w:val="multilevel"/>
    <w:tmpl w:val="615EAD26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b/>
        <w:lang w:val="en-GB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EDF3AB7"/>
    <w:multiLevelType w:val="hybridMultilevel"/>
    <w:tmpl w:val="8E5CD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C0601A"/>
    <w:multiLevelType w:val="multilevel"/>
    <w:tmpl w:val="2D740DBE"/>
    <w:styleLink w:val="Headings"/>
    <w:lvl w:ilvl="0">
      <w:start w:val="1"/>
      <w:numFmt w:val="decimal"/>
      <w:pStyle w:val="Nadpis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4">
      <w:start w:val="1"/>
      <w:numFmt w:val="decimal"/>
      <w:pStyle w:val="Nadpis5"/>
      <w:lvlText w:val="%1.%2.%3.%4.%5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3" w15:restartNumberingAfterBreak="0">
    <w:nsid w:val="225305B5"/>
    <w:multiLevelType w:val="hybridMultilevel"/>
    <w:tmpl w:val="4F8C24FA"/>
    <w:lvl w:ilvl="0" w:tplc="A9DCD718">
      <w:start w:val="1"/>
      <w:numFmt w:val="bullet"/>
      <w:pStyle w:val="Odstavecseseznamem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49F1D82"/>
    <w:multiLevelType w:val="hybridMultilevel"/>
    <w:tmpl w:val="734A7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3E6C4F"/>
    <w:multiLevelType w:val="hybridMultilevel"/>
    <w:tmpl w:val="E39A3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173C1D"/>
    <w:multiLevelType w:val="multilevel"/>
    <w:tmpl w:val="61DCC3B2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67"/>
        </w:tabs>
        <w:ind w:left="567" w:hanging="567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6"/>
  </w:num>
  <w:num w:numId="8">
    <w:abstractNumId w:val="6"/>
  </w:num>
  <w:num w:numId="9">
    <w:abstractNumId w:val="6"/>
  </w:num>
  <w:num w:numId="10">
    <w:abstractNumId w:val="6"/>
  </w:num>
  <w:num w:numId="11">
    <w:abstractNumId w:val="6"/>
  </w:num>
  <w:num w:numId="12">
    <w:abstractNumId w:val="6"/>
  </w:num>
  <w:num w:numId="13">
    <w:abstractNumId w:val="3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20B5"/>
    <w:rsid w:val="0001436A"/>
    <w:rsid w:val="00034304"/>
    <w:rsid w:val="00035434"/>
    <w:rsid w:val="00052A14"/>
    <w:rsid w:val="00062D3C"/>
    <w:rsid w:val="00077D53"/>
    <w:rsid w:val="00105FD9"/>
    <w:rsid w:val="00117666"/>
    <w:rsid w:val="001549D3"/>
    <w:rsid w:val="00160065"/>
    <w:rsid w:val="00177D84"/>
    <w:rsid w:val="00191D68"/>
    <w:rsid w:val="00267D18"/>
    <w:rsid w:val="00274347"/>
    <w:rsid w:val="002868E2"/>
    <w:rsid w:val="002869C3"/>
    <w:rsid w:val="002936E4"/>
    <w:rsid w:val="002B4A57"/>
    <w:rsid w:val="002C74CA"/>
    <w:rsid w:val="00302BC9"/>
    <w:rsid w:val="003123F4"/>
    <w:rsid w:val="003544FB"/>
    <w:rsid w:val="003B4E1D"/>
    <w:rsid w:val="003D2F2D"/>
    <w:rsid w:val="00401590"/>
    <w:rsid w:val="00447801"/>
    <w:rsid w:val="00452E9C"/>
    <w:rsid w:val="004735C8"/>
    <w:rsid w:val="004947A6"/>
    <w:rsid w:val="004961FF"/>
    <w:rsid w:val="005057FB"/>
    <w:rsid w:val="00517A89"/>
    <w:rsid w:val="005250F2"/>
    <w:rsid w:val="005742A5"/>
    <w:rsid w:val="00593EEA"/>
    <w:rsid w:val="005A5EEE"/>
    <w:rsid w:val="006375C7"/>
    <w:rsid w:val="00654E8F"/>
    <w:rsid w:val="00660D05"/>
    <w:rsid w:val="006820B1"/>
    <w:rsid w:val="006B7D14"/>
    <w:rsid w:val="006C317D"/>
    <w:rsid w:val="006E5FE5"/>
    <w:rsid w:val="00701727"/>
    <w:rsid w:val="0070566C"/>
    <w:rsid w:val="00714C50"/>
    <w:rsid w:val="00725A7D"/>
    <w:rsid w:val="00740C10"/>
    <w:rsid w:val="007501BE"/>
    <w:rsid w:val="00790BB3"/>
    <w:rsid w:val="007C206C"/>
    <w:rsid w:val="00817DD6"/>
    <w:rsid w:val="0083759F"/>
    <w:rsid w:val="00841A25"/>
    <w:rsid w:val="00885156"/>
    <w:rsid w:val="008C0C00"/>
    <w:rsid w:val="009151AA"/>
    <w:rsid w:val="0093429D"/>
    <w:rsid w:val="00943573"/>
    <w:rsid w:val="00964134"/>
    <w:rsid w:val="00970F7D"/>
    <w:rsid w:val="00994A3D"/>
    <w:rsid w:val="009C2B12"/>
    <w:rsid w:val="009C54AB"/>
    <w:rsid w:val="00A174D9"/>
    <w:rsid w:val="00AA4D24"/>
    <w:rsid w:val="00AB6715"/>
    <w:rsid w:val="00B1671E"/>
    <w:rsid w:val="00B25EB8"/>
    <w:rsid w:val="00B37F4D"/>
    <w:rsid w:val="00B6523C"/>
    <w:rsid w:val="00C52A7B"/>
    <w:rsid w:val="00C56BAF"/>
    <w:rsid w:val="00C679AA"/>
    <w:rsid w:val="00C75972"/>
    <w:rsid w:val="00CD066B"/>
    <w:rsid w:val="00CE4FEE"/>
    <w:rsid w:val="00D060CF"/>
    <w:rsid w:val="00DB59C3"/>
    <w:rsid w:val="00DC259A"/>
    <w:rsid w:val="00DC5963"/>
    <w:rsid w:val="00DE23E8"/>
    <w:rsid w:val="00DF6863"/>
    <w:rsid w:val="00E52377"/>
    <w:rsid w:val="00E537AD"/>
    <w:rsid w:val="00E64E17"/>
    <w:rsid w:val="00E866C9"/>
    <w:rsid w:val="00EA3D3C"/>
    <w:rsid w:val="00EC090A"/>
    <w:rsid w:val="00ED20B5"/>
    <w:rsid w:val="00F1005D"/>
    <w:rsid w:val="00F46900"/>
    <w:rsid w:val="00F61D89"/>
    <w:rsid w:val="00F81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86DB94A"/>
  <w15:docId w15:val="{88748FF8-5D22-488D-A39B-60AD93690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  <w:rsid w:val="00AB6715"/>
    <w:pPr>
      <w:spacing w:before="120" w:after="240" w:line="240" w:lineRule="auto"/>
    </w:pPr>
    <w:rPr>
      <w:rFonts w:ascii="Times New Roman" w:hAnsi="Times New Roman"/>
      <w:sz w:val="24"/>
    </w:rPr>
  </w:style>
  <w:style w:type="paragraph" w:styleId="Nadpis1">
    <w:name w:val="heading 1"/>
    <w:basedOn w:val="Odstavecseseznamem"/>
    <w:next w:val="Normln"/>
    <w:link w:val="Nadpis1Char"/>
    <w:uiPriority w:val="2"/>
    <w:qFormat/>
    <w:rsid w:val="00AB6715"/>
    <w:pPr>
      <w:numPr>
        <w:numId w:val="19"/>
      </w:numPr>
      <w:spacing w:before="240"/>
      <w:contextualSpacing w:val="0"/>
      <w:outlineLvl w:val="0"/>
    </w:pPr>
    <w:rPr>
      <w:b/>
    </w:rPr>
  </w:style>
  <w:style w:type="paragraph" w:styleId="Nadpis2">
    <w:name w:val="heading 2"/>
    <w:basedOn w:val="Nadpis1"/>
    <w:next w:val="Normln"/>
    <w:link w:val="Nadpis2Char"/>
    <w:uiPriority w:val="2"/>
    <w:qFormat/>
    <w:rsid w:val="00AB6715"/>
    <w:pPr>
      <w:numPr>
        <w:ilvl w:val="1"/>
      </w:numPr>
      <w:spacing w:after="200"/>
      <w:outlineLvl w:val="1"/>
    </w:pPr>
  </w:style>
  <w:style w:type="paragraph" w:styleId="Nadpis3">
    <w:name w:val="heading 3"/>
    <w:basedOn w:val="Normln"/>
    <w:next w:val="Normln"/>
    <w:link w:val="Nadpis3Char"/>
    <w:uiPriority w:val="2"/>
    <w:qFormat/>
    <w:rsid w:val="00AB6715"/>
    <w:pPr>
      <w:keepNext/>
      <w:keepLines/>
      <w:numPr>
        <w:ilvl w:val="2"/>
        <w:numId w:val="19"/>
      </w:numPr>
      <w:spacing w:before="40" w:after="120"/>
      <w:outlineLvl w:val="2"/>
    </w:pPr>
    <w:rPr>
      <w:rFonts w:eastAsiaTheme="majorEastAsia" w:cstheme="majorBidi"/>
      <w:b/>
      <w:szCs w:val="24"/>
    </w:rPr>
  </w:style>
  <w:style w:type="paragraph" w:styleId="Nadpis4">
    <w:name w:val="heading 4"/>
    <w:basedOn w:val="Nadpis3"/>
    <w:next w:val="Normln"/>
    <w:link w:val="Nadpis4Char"/>
    <w:uiPriority w:val="2"/>
    <w:qFormat/>
    <w:rsid w:val="00AB6715"/>
    <w:pPr>
      <w:numPr>
        <w:ilvl w:val="3"/>
      </w:numPr>
      <w:outlineLvl w:val="3"/>
    </w:pPr>
    <w:rPr>
      <w:iCs/>
    </w:rPr>
  </w:style>
  <w:style w:type="paragraph" w:styleId="Nadpis5">
    <w:name w:val="heading 5"/>
    <w:basedOn w:val="Nadpis4"/>
    <w:next w:val="Normln"/>
    <w:link w:val="Nadpis5Char"/>
    <w:uiPriority w:val="2"/>
    <w:qFormat/>
    <w:rsid w:val="00AB6715"/>
    <w:pPr>
      <w:numPr>
        <w:ilvl w:val="4"/>
      </w:numPr>
      <w:outlineLvl w:val="4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2"/>
    <w:rsid w:val="00AB6715"/>
    <w:rPr>
      <w:rFonts w:ascii="Times New Roman" w:eastAsia="Cambria" w:hAnsi="Times New Roman" w:cs="Times New Roman"/>
      <w:b/>
      <w:sz w:val="24"/>
      <w:szCs w:val="24"/>
    </w:rPr>
  </w:style>
  <w:style w:type="character" w:customStyle="1" w:styleId="Nadpis2Char">
    <w:name w:val="Nadpis 2 Char"/>
    <w:basedOn w:val="Standardnpsmoodstavce"/>
    <w:link w:val="Nadpis2"/>
    <w:uiPriority w:val="2"/>
    <w:rsid w:val="00AB6715"/>
    <w:rPr>
      <w:rFonts w:ascii="Times New Roman" w:eastAsia="Cambria" w:hAnsi="Times New Roman" w:cs="Times New Roman"/>
      <w:b/>
      <w:sz w:val="24"/>
      <w:szCs w:val="24"/>
    </w:rPr>
  </w:style>
  <w:style w:type="paragraph" w:styleId="Podnadpis">
    <w:name w:val="Subtitle"/>
    <w:basedOn w:val="Normln"/>
    <w:next w:val="Normln"/>
    <w:link w:val="PodnadpisChar"/>
    <w:uiPriority w:val="99"/>
    <w:unhideWhenUsed/>
    <w:qFormat/>
    <w:rsid w:val="00AB6715"/>
    <w:pPr>
      <w:spacing w:before="240"/>
    </w:pPr>
    <w:rPr>
      <w:rFonts w:cs="Times New Roman"/>
      <w:b/>
      <w:szCs w:val="24"/>
    </w:rPr>
  </w:style>
  <w:style w:type="character" w:customStyle="1" w:styleId="PodnadpisChar">
    <w:name w:val="Podnadpis Char"/>
    <w:basedOn w:val="Standardnpsmoodstavce"/>
    <w:link w:val="Podnadpis"/>
    <w:uiPriority w:val="99"/>
    <w:rsid w:val="00AB6715"/>
    <w:rPr>
      <w:rFonts w:ascii="Times New Roman" w:hAnsi="Times New Roman" w:cs="Times New Roman"/>
      <w:b/>
      <w:sz w:val="24"/>
      <w:szCs w:val="24"/>
    </w:rPr>
  </w:style>
  <w:style w:type="paragraph" w:customStyle="1" w:styleId="AuthorList">
    <w:name w:val="Author List"/>
    <w:aliases w:val="Keywords,Abstract"/>
    <w:basedOn w:val="Podnadpis"/>
    <w:next w:val="Normln"/>
    <w:uiPriority w:val="1"/>
    <w:qFormat/>
    <w:rsid w:val="00AB6715"/>
  </w:style>
  <w:style w:type="paragraph" w:styleId="Textbubliny">
    <w:name w:val="Balloon Text"/>
    <w:basedOn w:val="Normln"/>
    <w:link w:val="TextbublinyChar"/>
    <w:uiPriority w:val="99"/>
    <w:semiHidden/>
    <w:unhideWhenUsed/>
    <w:rsid w:val="00AB6715"/>
    <w:pPr>
      <w:spacing w:after="0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AB6715"/>
    <w:rPr>
      <w:rFonts w:ascii="Tahoma" w:hAnsi="Tahoma" w:cs="Tahoma"/>
      <w:sz w:val="16"/>
      <w:szCs w:val="16"/>
    </w:rPr>
  </w:style>
  <w:style w:type="character" w:styleId="Nzevknihy">
    <w:name w:val="Book Title"/>
    <w:basedOn w:val="Standardnpsmoodstavce"/>
    <w:uiPriority w:val="33"/>
    <w:qFormat/>
    <w:rsid w:val="00AB6715"/>
    <w:rPr>
      <w:rFonts w:ascii="Times New Roman" w:hAnsi="Times New Roman"/>
      <w:b/>
      <w:bCs/>
      <w:i/>
      <w:iCs/>
      <w:spacing w:val="5"/>
    </w:rPr>
  </w:style>
  <w:style w:type="paragraph" w:styleId="Titulek">
    <w:name w:val="caption"/>
    <w:basedOn w:val="Normln"/>
    <w:next w:val="Bezmezer"/>
    <w:uiPriority w:val="35"/>
    <w:unhideWhenUsed/>
    <w:qFormat/>
    <w:rsid w:val="00AB6715"/>
    <w:pPr>
      <w:keepNext/>
    </w:pPr>
    <w:rPr>
      <w:rFonts w:cs="Times New Roman"/>
      <w:b/>
      <w:bCs/>
      <w:szCs w:val="24"/>
    </w:rPr>
  </w:style>
  <w:style w:type="paragraph" w:styleId="Bezmezer">
    <w:name w:val="No Spacing"/>
    <w:uiPriority w:val="99"/>
    <w:unhideWhenUsed/>
    <w:qFormat/>
    <w:rsid w:val="00AB6715"/>
    <w:pPr>
      <w:spacing w:after="0" w:line="240" w:lineRule="auto"/>
    </w:pPr>
    <w:rPr>
      <w:rFonts w:ascii="Times New Roman" w:hAnsi="Times New Roman"/>
      <w:sz w:val="24"/>
    </w:rPr>
  </w:style>
  <w:style w:type="character" w:styleId="Odkaznakoment">
    <w:name w:val="annotation reference"/>
    <w:basedOn w:val="Standardnpsmoodstavce"/>
    <w:uiPriority w:val="99"/>
    <w:semiHidden/>
    <w:unhideWhenUsed/>
    <w:rsid w:val="00AB6715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AB6715"/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AB6715"/>
    <w:rPr>
      <w:rFonts w:ascii="Times New Roman" w:hAnsi="Times New Roman"/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AB6715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AB6715"/>
    <w:rPr>
      <w:rFonts w:ascii="Times New Roman" w:hAnsi="Times New Roman"/>
      <w:b/>
      <w:bCs/>
      <w:sz w:val="20"/>
      <w:szCs w:val="20"/>
    </w:rPr>
  </w:style>
  <w:style w:type="character" w:styleId="Zdraznn">
    <w:name w:val="Emphasis"/>
    <w:basedOn w:val="Standardnpsmoodstavce"/>
    <w:uiPriority w:val="20"/>
    <w:qFormat/>
    <w:rsid w:val="00AB6715"/>
    <w:rPr>
      <w:rFonts w:ascii="Times New Roman" w:hAnsi="Times New Roman"/>
      <w:i/>
      <w:iCs/>
    </w:rPr>
  </w:style>
  <w:style w:type="character" w:styleId="Odkaznavysvtlivky">
    <w:name w:val="endnote reference"/>
    <w:basedOn w:val="Standardnpsmoodstavce"/>
    <w:uiPriority w:val="99"/>
    <w:semiHidden/>
    <w:unhideWhenUsed/>
    <w:rsid w:val="00AB6715"/>
    <w:rPr>
      <w:vertAlign w:val="superscript"/>
    </w:rPr>
  </w:style>
  <w:style w:type="paragraph" w:styleId="Textvysvtlivek">
    <w:name w:val="endnote text"/>
    <w:basedOn w:val="Normln"/>
    <w:link w:val="TextvysvtlivekChar"/>
    <w:uiPriority w:val="99"/>
    <w:semiHidden/>
    <w:unhideWhenUsed/>
    <w:rsid w:val="00AB6715"/>
    <w:pPr>
      <w:spacing w:after="0"/>
    </w:pPr>
    <w:rPr>
      <w:sz w:val="20"/>
      <w:szCs w:val="20"/>
    </w:rPr>
  </w:style>
  <w:style w:type="character" w:customStyle="1" w:styleId="TextvysvtlivekChar">
    <w:name w:val="Text vysvětlivek Char"/>
    <w:basedOn w:val="Standardnpsmoodstavce"/>
    <w:link w:val="Textvysvtlivek"/>
    <w:uiPriority w:val="99"/>
    <w:semiHidden/>
    <w:rsid w:val="00AB6715"/>
    <w:rPr>
      <w:rFonts w:ascii="Times New Roman" w:hAnsi="Times New Roman"/>
      <w:sz w:val="20"/>
      <w:szCs w:val="20"/>
    </w:rPr>
  </w:style>
  <w:style w:type="character" w:styleId="Sledovanodkaz">
    <w:name w:val="FollowedHyperlink"/>
    <w:basedOn w:val="Standardnpsmoodstavce"/>
    <w:uiPriority w:val="99"/>
    <w:semiHidden/>
    <w:unhideWhenUsed/>
    <w:rsid w:val="00AB6715"/>
    <w:rPr>
      <w:color w:val="800080" w:themeColor="followedHyperlink"/>
      <w:u w:val="single"/>
    </w:rPr>
  </w:style>
  <w:style w:type="paragraph" w:styleId="Zpat">
    <w:name w:val="footer"/>
    <w:basedOn w:val="Normln"/>
    <w:link w:val="ZpatChar"/>
    <w:uiPriority w:val="99"/>
    <w:unhideWhenUsed/>
    <w:rsid w:val="00AB6715"/>
    <w:pPr>
      <w:tabs>
        <w:tab w:val="center" w:pos="4844"/>
        <w:tab w:val="right" w:pos="9689"/>
      </w:tabs>
      <w:spacing w:after="0"/>
    </w:pPr>
  </w:style>
  <w:style w:type="character" w:customStyle="1" w:styleId="ZpatChar">
    <w:name w:val="Zápatí Char"/>
    <w:basedOn w:val="Standardnpsmoodstavce"/>
    <w:link w:val="Zpat"/>
    <w:uiPriority w:val="99"/>
    <w:rsid w:val="00AB6715"/>
    <w:rPr>
      <w:rFonts w:ascii="Times New Roman" w:hAnsi="Times New Roman"/>
      <w:sz w:val="24"/>
    </w:rPr>
  </w:style>
  <w:style w:type="character" w:styleId="Znakapoznpodarou">
    <w:name w:val="footnote reference"/>
    <w:basedOn w:val="Standardnpsmoodstavce"/>
    <w:uiPriority w:val="99"/>
    <w:semiHidden/>
    <w:unhideWhenUsed/>
    <w:rsid w:val="00AB6715"/>
    <w:rPr>
      <w:vertAlign w:val="superscript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AB6715"/>
    <w:pPr>
      <w:spacing w:after="0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AB6715"/>
    <w:rPr>
      <w:rFonts w:ascii="Times New Roman" w:hAnsi="Times New Roman"/>
      <w:sz w:val="20"/>
      <w:szCs w:val="20"/>
    </w:rPr>
  </w:style>
  <w:style w:type="paragraph" w:styleId="Zhlav">
    <w:name w:val="header"/>
    <w:basedOn w:val="Normln"/>
    <w:link w:val="ZhlavChar"/>
    <w:uiPriority w:val="99"/>
    <w:unhideWhenUsed/>
    <w:rsid w:val="00AB6715"/>
    <w:pPr>
      <w:tabs>
        <w:tab w:val="center" w:pos="4844"/>
        <w:tab w:val="right" w:pos="9689"/>
      </w:tabs>
    </w:pPr>
    <w:rPr>
      <w:b/>
    </w:rPr>
  </w:style>
  <w:style w:type="character" w:customStyle="1" w:styleId="ZhlavChar">
    <w:name w:val="Záhlaví Char"/>
    <w:basedOn w:val="Standardnpsmoodstavce"/>
    <w:link w:val="Zhlav"/>
    <w:uiPriority w:val="99"/>
    <w:rsid w:val="00AB6715"/>
    <w:rPr>
      <w:rFonts w:ascii="Times New Roman" w:hAnsi="Times New Roman"/>
      <w:b/>
      <w:sz w:val="24"/>
    </w:rPr>
  </w:style>
  <w:style w:type="paragraph" w:styleId="Odstavecseseznamem">
    <w:name w:val="List Paragraph"/>
    <w:basedOn w:val="Normln"/>
    <w:uiPriority w:val="3"/>
    <w:qFormat/>
    <w:rsid w:val="00AB6715"/>
    <w:pPr>
      <w:numPr>
        <w:numId w:val="13"/>
      </w:numPr>
      <w:contextualSpacing/>
    </w:pPr>
    <w:rPr>
      <w:rFonts w:eastAsia="Cambria" w:cs="Times New Roman"/>
      <w:szCs w:val="24"/>
    </w:rPr>
  </w:style>
  <w:style w:type="numbering" w:customStyle="1" w:styleId="Headings">
    <w:name w:val="Headings"/>
    <w:uiPriority w:val="99"/>
    <w:rsid w:val="00AB6715"/>
    <w:pPr>
      <w:numPr>
        <w:numId w:val="14"/>
      </w:numPr>
    </w:pPr>
  </w:style>
  <w:style w:type="character" w:styleId="Hypertextovodkaz">
    <w:name w:val="Hyperlink"/>
    <w:basedOn w:val="Standardnpsmoodstavce"/>
    <w:uiPriority w:val="99"/>
    <w:unhideWhenUsed/>
    <w:rsid w:val="00AB6715"/>
    <w:rPr>
      <w:color w:val="0000FF"/>
      <w:u w:val="single"/>
    </w:rPr>
  </w:style>
  <w:style w:type="character" w:styleId="Zdraznnintenzivn">
    <w:name w:val="Intense Emphasis"/>
    <w:basedOn w:val="Standardnpsmoodstavce"/>
    <w:uiPriority w:val="21"/>
    <w:unhideWhenUsed/>
    <w:rsid w:val="00AB6715"/>
    <w:rPr>
      <w:rFonts w:ascii="Times New Roman" w:hAnsi="Times New Roman"/>
      <w:i/>
      <w:iCs/>
      <w:color w:val="auto"/>
    </w:rPr>
  </w:style>
  <w:style w:type="character" w:styleId="Odkazintenzivn">
    <w:name w:val="Intense Reference"/>
    <w:basedOn w:val="Standardnpsmoodstavce"/>
    <w:uiPriority w:val="32"/>
    <w:qFormat/>
    <w:rsid w:val="00AB6715"/>
    <w:rPr>
      <w:b/>
      <w:bCs/>
      <w:smallCaps/>
      <w:color w:val="auto"/>
      <w:spacing w:val="5"/>
    </w:rPr>
  </w:style>
  <w:style w:type="character" w:styleId="slodku">
    <w:name w:val="line number"/>
    <w:basedOn w:val="Standardnpsmoodstavce"/>
    <w:uiPriority w:val="99"/>
    <w:semiHidden/>
    <w:unhideWhenUsed/>
    <w:rsid w:val="00AB6715"/>
  </w:style>
  <w:style w:type="character" w:customStyle="1" w:styleId="Nadpis3Char">
    <w:name w:val="Nadpis 3 Char"/>
    <w:basedOn w:val="Standardnpsmoodstavce"/>
    <w:link w:val="Nadpis3"/>
    <w:uiPriority w:val="2"/>
    <w:rsid w:val="00AB6715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2"/>
    <w:rsid w:val="00AB6715"/>
    <w:rPr>
      <w:rFonts w:ascii="Times New Roman" w:eastAsiaTheme="majorEastAsia" w:hAnsi="Times New Roman" w:cstheme="majorBidi"/>
      <w:b/>
      <w:iCs/>
      <w:sz w:val="24"/>
      <w:szCs w:val="24"/>
    </w:rPr>
  </w:style>
  <w:style w:type="character" w:customStyle="1" w:styleId="Nadpis5Char">
    <w:name w:val="Nadpis 5 Char"/>
    <w:basedOn w:val="Standardnpsmoodstavce"/>
    <w:link w:val="Nadpis5"/>
    <w:uiPriority w:val="2"/>
    <w:rsid w:val="00AB6715"/>
    <w:rPr>
      <w:rFonts w:ascii="Times New Roman" w:eastAsiaTheme="majorEastAsia" w:hAnsi="Times New Roman" w:cstheme="majorBidi"/>
      <w:b/>
      <w:iCs/>
      <w:sz w:val="24"/>
      <w:szCs w:val="24"/>
    </w:rPr>
  </w:style>
  <w:style w:type="paragraph" w:styleId="Normlnweb">
    <w:name w:val="Normal (Web)"/>
    <w:basedOn w:val="Normln"/>
    <w:uiPriority w:val="99"/>
    <w:unhideWhenUsed/>
    <w:rsid w:val="00AB6715"/>
    <w:pPr>
      <w:spacing w:before="100" w:beforeAutospacing="1" w:after="100" w:afterAutospacing="1"/>
    </w:pPr>
    <w:rPr>
      <w:rFonts w:eastAsia="Times New Roman" w:cs="Times New Roman"/>
      <w:szCs w:val="24"/>
    </w:rPr>
  </w:style>
  <w:style w:type="paragraph" w:styleId="Citt">
    <w:name w:val="Quote"/>
    <w:basedOn w:val="Normln"/>
    <w:next w:val="Normln"/>
    <w:link w:val="CittChar"/>
    <w:uiPriority w:val="29"/>
    <w:qFormat/>
    <w:rsid w:val="00AB671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AB6715"/>
    <w:rPr>
      <w:rFonts w:ascii="Times New Roman" w:hAnsi="Times New Roman"/>
      <w:i/>
      <w:iCs/>
      <w:color w:val="404040" w:themeColor="text1" w:themeTint="BF"/>
      <w:sz w:val="24"/>
    </w:rPr>
  </w:style>
  <w:style w:type="character" w:styleId="Siln">
    <w:name w:val="Strong"/>
    <w:basedOn w:val="Standardnpsmoodstavce"/>
    <w:uiPriority w:val="22"/>
    <w:qFormat/>
    <w:rsid w:val="00AB6715"/>
    <w:rPr>
      <w:rFonts w:ascii="Times New Roman" w:hAnsi="Times New Roman"/>
      <w:b/>
      <w:bCs/>
    </w:rPr>
  </w:style>
  <w:style w:type="character" w:styleId="Zdraznnjemn">
    <w:name w:val="Subtle Emphasis"/>
    <w:basedOn w:val="Standardnpsmoodstavce"/>
    <w:uiPriority w:val="19"/>
    <w:qFormat/>
    <w:rsid w:val="00AB6715"/>
    <w:rPr>
      <w:rFonts w:ascii="Times New Roman" w:hAnsi="Times New Roman"/>
      <w:i/>
      <w:iCs/>
      <w:color w:val="404040" w:themeColor="text1" w:themeTint="BF"/>
    </w:rPr>
  </w:style>
  <w:style w:type="table" w:styleId="Mkatabulky">
    <w:name w:val="Table Grid"/>
    <w:basedOn w:val="Normlntabulka"/>
    <w:uiPriority w:val="59"/>
    <w:rsid w:val="00AB6715"/>
    <w:pPr>
      <w:spacing w:after="0" w:line="240" w:lineRule="auto"/>
    </w:pPr>
    <w:rPr>
      <w:rFonts w:asciiTheme="majorHAnsi" w:hAnsiTheme="maj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zev">
    <w:name w:val="Title"/>
    <w:basedOn w:val="Normln"/>
    <w:next w:val="Normln"/>
    <w:link w:val="NzevChar"/>
    <w:qFormat/>
    <w:rsid w:val="00AB6715"/>
    <w:pPr>
      <w:suppressLineNumbers/>
      <w:spacing w:before="240" w:after="360"/>
      <w:jc w:val="center"/>
    </w:pPr>
    <w:rPr>
      <w:rFonts w:cs="Times New Roman"/>
      <w:b/>
      <w:sz w:val="32"/>
      <w:szCs w:val="32"/>
    </w:rPr>
  </w:style>
  <w:style w:type="character" w:customStyle="1" w:styleId="NzevChar">
    <w:name w:val="Název Char"/>
    <w:basedOn w:val="Standardnpsmoodstavce"/>
    <w:link w:val="Nzev"/>
    <w:rsid w:val="00AB6715"/>
    <w:rPr>
      <w:rFonts w:ascii="Times New Roman" w:hAnsi="Times New Roman" w:cs="Times New Roman"/>
      <w:b/>
      <w:sz w:val="32"/>
      <w:szCs w:val="32"/>
    </w:rPr>
  </w:style>
  <w:style w:type="paragraph" w:customStyle="1" w:styleId="SupplementaryMaterial">
    <w:name w:val="Supplementary Material"/>
    <w:basedOn w:val="Nzev"/>
    <w:next w:val="Nzev"/>
    <w:qFormat/>
    <w:rsid w:val="0001436A"/>
    <w:pPr>
      <w:spacing w:after="120"/>
    </w:pPr>
    <w:rPr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53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shua.stocco\Documents\Templates\Frontiers_Word_Templates\Supplementary_Materi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8CAEC05A-4C02-4827-B118-5D8CF1B4A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Supplementary_Material</Template>
  <TotalTime>57</TotalTime>
  <Pages>6</Pages>
  <Words>387</Words>
  <Characters>2289</Characters>
  <Application>Microsoft Office Word</Application>
  <DocSecurity>0</DocSecurity>
  <Lines>19</Lines>
  <Paragraphs>5</Paragraphs>
  <ScaleCrop>false</ScaleCrop>
  <HeadingPairs>
    <vt:vector size="6" baseType="variant">
      <vt:variant>
        <vt:lpstr>Název</vt:lpstr>
      </vt:variant>
      <vt:variant>
        <vt:i4>1</vt:i4>
      </vt:variant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2671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Frontiers Media SA</dc:creator>
  <cp:lastModifiedBy>Barták Vojtěch</cp:lastModifiedBy>
  <cp:revision>3</cp:revision>
  <cp:lastPrinted>2013-10-03T12:51:00Z</cp:lastPrinted>
  <dcterms:created xsi:type="dcterms:W3CDTF">2023-01-16T15:10:00Z</dcterms:created>
  <dcterms:modified xsi:type="dcterms:W3CDTF">2023-01-16T16:03:00Z</dcterms:modified>
</cp:coreProperties>
</file>